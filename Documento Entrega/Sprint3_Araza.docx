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kern w:val="28"/>
        </w:rPr>
        <w:id w:val="-240795504"/>
        <w:docPartObj>
          <w:docPartGallery w:val="Cover Pages"/>
          <w:docPartUnique/>
        </w:docPartObj>
      </w:sdtPr>
      <w:sdtEndPr>
        <w:rPr>
          <w:kern w:val="0"/>
          <w:sz w:val="56"/>
        </w:rPr>
      </w:sdtEndPr>
      <w:sdtContent>
        <w:p w14:paraId="6BB73834" w14:textId="77777777" w:rsidR="00A03C9E" w:rsidRDefault="00A03C9E" w:rsidP="00A03C9E">
          <w:pPr>
            <w:rPr>
              <w:kern w:val="28"/>
            </w:rPr>
          </w:pPr>
          <w:r>
            <w:rPr>
              <w:noProof/>
            </w:rPr>
            <w:drawing>
              <wp:anchor distT="0" distB="0" distL="114300" distR="114300" simplePos="0" relativeHeight="251722752" behindDoc="1" locked="0" layoutInCell="1" allowOverlap="1" wp14:anchorId="24A810A2" wp14:editId="5E92D018">
                <wp:simplePos x="0" y="0"/>
                <wp:positionH relativeFrom="column">
                  <wp:posOffset>-196850</wp:posOffset>
                </wp:positionH>
                <wp:positionV relativeFrom="paragraph">
                  <wp:posOffset>-214630</wp:posOffset>
                </wp:positionV>
                <wp:extent cx="6511925" cy="4883785"/>
                <wp:effectExtent l="0" t="0" r="317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1925" cy="4883785"/>
                        </a:xfrm>
                        <a:prstGeom prst="rect">
                          <a:avLst/>
                        </a:prstGeom>
                        <a:noFill/>
                        <a:ln>
                          <a:noFill/>
                        </a:ln>
                        <a:effectLst>
                          <a:softEdge rad="31750"/>
                        </a:effectLst>
                      </pic:spPr>
                    </pic:pic>
                  </a:graphicData>
                </a:graphic>
                <wp14:sizeRelH relativeFrom="page">
                  <wp14:pctWidth>0</wp14:pctWidth>
                </wp14:sizeRelH>
                <wp14:sizeRelV relativeFrom="page">
                  <wp14:pctHeight>0</wp14:pctHeight>
                </wp14:sizeRelV>
              </wp:anchor>
            </w:drawing>
          </w:r>
        </w:p>
        <w:p w14:paraId="6EF41946" w14:textId="77777777" w:rsidR="00A03C9E" w:rsidRDefault="00A03C9E" w:rsidP="00A03C9E">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706368" behindDoc="0" locked="0" layoutInCell="1" allowOverlap="1" wp14:anchorId="4146203B" wp14:editId="3A4F4669">
                    <wp:simplePos x="0" y="0"/>
                    <wp:positionH relativeFrom="margin">
                      <wp:align>left</wp:align>
                    </wp:positionH>
                    <wp:positionV relativeFrom="margin">
                      <wp:posOffset>6258297</wp:posOffset>
                    </wp:positionV>
                    <wp:extent cx="6016625" cy="2924175"/>
                    <wp:effectExtent l="0" t="0" r="0" b="9525"/>
                    <wp:wrapNone/>
                    <wp:docPr id="16"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92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6965" w14:textId="77777777" w:rsidR="00A03C9E" w:rsidRDefault="00A03C9E" w:rsidP="00A03C9E">
                                <w:pPr>
                                  <w:jc w:val="both"/>
                                  <w:rPr>
                                    <w:sz w:val="28"/>
                                    <w:szCs w:val="28"/>
                                  </w:rPr>
                                </w:pPr>
                                <w:r w:rsidRPr="009953BC">
                                  <w:rPr>
                                    <w:sz w:val="28"/>
                                    <w:szCs w:val="28"/>
                                  </w:rPr>
                                  <w:t>En este documento encontraremos toda la información necesaria para el desarrollo del proyecto AGROROMERO</w:t>
                                </w:r>
                                <w:r>
                                  <w:rPr>
                                    <w:sz w:val="28"/>
                                    <w:szCs w:val="28"/>
                                  </w:rPr>
                                  <w:t xml:space="preserve">. </w:t>
                                </w:r>
                              </w:p>
                              <w:p w14:paraId="219312EC" w14:textId="77777777" w:rsidR="00A03C9E" w:rsidRDefault="00A03C9E" w:rsidP="00A03C9E">
                                <w:pPr>
                                  <w:jc w:val="both"/>
                                  <w:rPr>
                                    <w:sz w:val="28"/>
                                    <w:szCs w:val="28"/>
                                  </w:rPr>
                                </w:pPr>
                                <w:r>
                                  <w:rPr>
                                    <w:sz w:val="28"/>
                                    <w:szCs w:val="28"/>
                                  </w:rPr>
                                  <w:t>AGROROMERO es una microempresa colombiana, ubicada en el municipio de S</w:t>
                                </w:r>
                                <w:r w:rsidRPr="007970DE">
                                  <w:rPr>
                                    <w:sz w:val="28"/>
                                    <w:szCs w:val="28"/>
                                  </w:rPr>
                                  <w:t>uaza</w:t>
                                </w:r>
                                <w:r>
                                  <w:rPr>
                                    <w:sz w:val="28"/>
                                    <w:szCs w:val="28"/>
                                  </w:rPr>
                                  <w:t xml:space="preserve"> – H</w:t>
                                </w:r>
                                <w:r w:rsidRPr="007970DE">
                                  <w:rPr>
                                    <w:sz w:val="28"/>
                                    <w:szCs w:val="28"/>
                                  </w:rPr>
                                  <w:t>uila</w:t>
                                </w:r>
                                <w:r>
                                  <w:rPr>
                                    <w:sz w:val="28"/>
                                    <w:szCs w:val="28"/>
                                  </w:rPr>
                                  <w:t>, dedicada a la comercialización de insumos agrícolas y fertilizantes, ofreciendo a los agricultores soluciones orgánicas y agroecológicas en pro del desarrollo ambiental.</w:t>
                                </w:r>
                              </w:p>
                              <w:p w14:paraId="2249A94C" w14:textId="77777777" w:rsidR="00A03C9E" w:rsidRPr="009953BC" w:rsidRDefault="00A03C9E" w:rsidP="00A03C9E">
                                <w:pPr>
                                  <w:jc w:val="both"/>
                                  <w:rPr>
                                    <w:sz w:val="28"/>
                                    <w:szCs w:val="28"/>
                                  </w:rPr>
                                </w:pPr>
                                <w:r>
                                  <w:rPr>
                                    <w:sz w:val="28"/>
                                    <w:szCs w:val="28"/>
                                  </w:rPr>
                                  <w:t xml:space="preserve">AGROROMERO ofrece un amplio catálogo en productos </w:t>
                                </w:r>
                                <w:r w:rsidRPr="001F49BA">
                                  <w:rPr>
                                    <w:sz w:val="28"/>
                                    <w:szCs w:val="28"/>
                                  </w:rPr>
                                  <w:t>fitosanitari</w:t>
                                </w:r>
                                <w:r>
                                  <w:rPr>
                                    <w:sz w:val="28"/>
                                    <w:szCs w:val="28"/>
                                  </w:rPr>
                                  <w:t>o</w:t>
                                </w:r>
                                <w:r w:rsidRPr="001F49BA">
                                  <w:rPr>
                                    <w:sz w:val="28"/>
                                    <w:szCs w:val="28"/>
                                  </w:rPr>
                                  <w:t>s</w:t>
                                </w:r>
                                <w:r>
                                  <w:rPr>
                                    <w:sz w:val="28"/>
                                    <w:szCs w:val="28"/>
                                  </w:rPr>
                                  <w:t xml:space="preserve">, tales como </w:t>
                                </w:r>
                                <w:r w:rsidRPr="00EF4E66">
                                  <w:rPr>
                                    <w:sz w:val="28"/>
                                    <w:szCs w:val="28"/>
                                  </w:rPr>
                                  <w:t>herbicidas</w:t>
                                </w:r>
                                <w:r>
                                  <w:rPr>
                                    <w:sz w:val="28"/>
                                    <w:szCs w:val="28"/>
                                  </w:rPr>
                                  <w:t>,</w:t>
                                </w:r>
                                <w:r w:rsidRPr="00EF4E66">
                                  <w:rPr>
                                    <w:sz w:val="28"/>
                                    <w:szCs w:val="28"/>
                                  </w:rPr>
                                  <w:t xml:space="preserve"> fungicidas e insecticidas</w:t>
                                </w:r>
                                <w:r>
                                  <w:rPr>
                                    <w:sz w:val="28"/>
                                    <w:szCs w:val="28"/>
                                  </w:rPr>
                                  <w:t xml:space="preserve">.  </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type w14:anchorId="4146203B" id="_x0000_t202" coordsize="21600,21600" o:spt="202" path="m,l,21600r21600,l21600,xe">
                    <v:stroke joinstyle="miter"/>
                    <v:path gradientshapeok="t" o:connecttype="rect"/>
                  </v:shapetype>
                  <v:shape id="Cuadro de texto 24" o:spid="_x0000_s1026" type="#_x0000_t202" style="position:absolute;margin-left:0;margin-top:492.8pt;width:473.75pt;height:230.25pt;z-index:251706368;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" filled="f" stroked="f">
                    <v:textbox>
                      <w:txbxContent>
                        <w:p w14:paraId="0FF76965" w14:textId="77777777" w:rsidR="00A03C9E" w:rsidRDefault="00A03C9E" w:rsidP="00A03C9E">
                          <w:pPr>
                            <w:jc w:val="both"/>
                            <w:rPr>
                              <w:sz w:val="28"/>
                              <w:szCs w:val="28"/>
                            </w:rPr>
                          </w:pPr>
                          <w:r w:rsidRPr="009953BC">
                            <w:rPr>
                              <w:sz w:val="28"/>
                              <w:szCs w:val="28"/>
                            </w:rPr>
                            <w:t>En este documento encontraremos toda la información necesaria para el desarrollo del proyecto AGROROMERO</w:t>
                          </w:r>
                          <w:r>
                            <w:rPr>
                              <w:sz w:val="28"/>
                              <w:szCs w:val="28"/>
                            </w:rPr>
                            <w:t xml:space="preserve">. </w:t>
                          </w:r>
                        </w:p>
                        <w:p w14:paraId="219312EC" w14:textId="77777777" w:rsidR="00A03C9E" w:rsidRDefault="00A03C9E" w:rsidP="00A03C9E">
                          <w:pPr>
                            <w:jc w:val="both"/>
                            <w:rPr>
                              <w:sz w:val="28"/>
                              <w:szCs w:val="28"/>
                            </w:rPr>
                          </w:pPr>
                          <w:r>
                            <w:rPr>
                              <w:sz w:val="28"/>
                              <w:szCs w:val="28"/>
                            </w:rPr>
                            <w:t>AGROROMERO es una microempresa colombiana, ubicada en el municipio de S</w:t>
                          </w:r>
                          <w:r w:rsidRPr="007970DE">
                            <w:rPr>
                              <w:sz w:val="28"/>
                              <w:szCs w:val="28"/>
                            </w:rPr>
                            <w:t>uaza</w:t>
                          </w:r>
                          <w:r>
                            <w:rPr>
                              <w:sz w:val="28"/>
                              <w:szCs w:val="28"/>
                            </w:rPr>
                            <w:t xml:space="preserve"> – H</w:t>
                          </w:r>
                          <w:r w:rsidRPr="007970DE">
                            <w:rPr>
                              <w:sz w:val="28"/>
                              <w:szCs w:val="28"/>
                            </w:rPr>
                            <w:t>uila</w:t>
                          </w:r>
                          <w:r>
                            <w:rPr>
                              <w:sz w:val="28"/>
                              <w:szCs w:val="28"/>
                            </w:rPr>
                            <w:t>, dedicada a la comercialización de insumos agrícolas y fertilizantes, ofreciendo a los agricultores soluciones orgánicas y agroecológicas en pro del desarrollo ambiental.</w:t>
                          </w:r>
                        </w:p>
                        <w:p w14:paraId="2249A94C" w14:textId="77777777" w:rsidR="00A03C9E" w:rsidRPr="009953BC" w:rsidRDefault="00A03C9E" w:rsidP="00A03C9E">
                          <w:pPr>
                            <w:jc w:val="both"/>
                            <w:rPr>
                              <w:sz w:val="28"/>
                              <w:szCs w:val="28"/>
                            </w:rPr>
                          </w:pPr>
                          <w:r>
                            <w:rPr>
                              <w:sz w:val="28"/>
                              <w:szCs w:val="28"/>
                            </w:rPr>
                            <w:t xml:space="preserve">AGROROMERO ofrece un amplio catálogo en productos </w:t>
                          </w:r>
                          <w:r w:rsidRPr="001F49BA">
                            <w:rPr>
                              <w:sz w:val="28"/>
                              <w:szCs w:val="28"/>
                            </w:rPr>
                            <w:t>fitosanitari</w:t>
                          </w:r>
                          <w:r>
                            <w:rPr>
                              <w:sz w:val="28"/>
                              <w:szCs w:val="28"/>
                            </w:rPr>
                            <w:t>o</w:t>
                          </w:r>
                          <w:r w:rsidRPr="001F49BA">
                            <w:rPr>
                              <w:sz w:val="28"/>
                              <w:szCs w:val="28"/>
                            </w:rPr>
                            <w:t>s</w:t>
                          </w:r>
                          <w:r>
                            <w:rPr>
                              <w:sz w:val="28"/>
                              <w:szCs w:val="28"/>
                            </w:rPr>
                            <w:t xml:space="preserve">, tales como </w:t>
                          </w:r>
                          <w:r w:rsidRPr="00EF4E66">
                            <w:rPr>
                              <w:sz w:val="28"/>
                              <w:szCs w:val="28"/>
                            </w:rPr>
                            <w:t>herbicidas</w:t>
                          </w:r>
                          <w:r>
                            <w:rPr>
                              <w:sz w:val="28"/>
                              <w:szCs w:val="28"/>
                            </w:rPr>
                            <w:t>,</w:t>
                          </w:r>
                          <w:r w:rsidRPr="00EF4E66">
                            <w:rPr>
                              <w:sz w:val="28"/>
                              <w:szCs w:val="28"/>
                            </w:rPr>
                            <w:t xml:space="preserve"> fungicidas e insecticidas</w:t>
                          </w:r>
                          <w:r>
                            <w:rPr>
                              <w:sz w:val="28"/>
                              <w:szCs w:val="28"/>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710464" behindDoc="0" locked="0" layoutInCell="1" allowOverlap="1" wp14:anchorId="0E4CEEDB" wp14:editId="387410B0">
                    <wp:simplePos x="0" y="0"/>
                    <wp:positionH relativeFrom="margin">
                      <wp:align>center</wp:align>
                    </wp:positionH>
                    <wp:positionV relativeFrom="margin">
                      <wp:posOffset>5639961</wp:posOffset>
                    </wp:positionV>
                    <wp:extent cx="5060731" cy="520263"/>
                    <wp:effectExtent l="0" t="0" r="0" b="0"/>
                    <wp:wrapNone/>
                    <wp:docPr id="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731" cy="520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09FF9" w14:textId="77777777" w:rsidR="00A03C9E" w:rsidRPr="009953BC" w:rsidRDefault="00A03C9E" w:rsidP="00A03C9E">
                                <w:pPr>
                                  <w:pStyle w:val="Subttulo"/>
                                  <w:rPr>
                                    <w:sz w:val="48"/>
                                    <w:szCs w:val="48"/>
                                  </w:rPr>
                                </w:pPr>
                                <w:r w:rsidRPr="009953BC">
                                  <w:rPr>
                                    <w:sz w:val="48"/>
                                    <w:szCs w:val="48"/>
                                  </w:rPr>
                                  <w:t>Proyecto agroromero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CEEDB" id="Cuadro de texto 11" o:spid="_x0000_s1027" type="#_x0000_t202" style="position:absolute;margin-left:0;margin-top:444.1pt;width:398.5pt;height:40.9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" filled="f" stroked="f">
                    <v:textbox>
                      <w:txbxContent>
                        <w:p w14:paraId="7EF09FF9" w14:textId="77777777" w:rsidR="00A03C9E" w:rsidRPr="009953BC" w:rsidRDefault="00A03C9E" w:rsidP="00A03C9E">
                          <w:pPr>
                            <w:pStyle w:val="Subttulo"/>
                            <w:rPr>
                              <w:sz w:val="48"/>
                              <w:szCs w:val="48"/>
                            </w:rPr>
                          </w:pPr>
                          <w:r w:rsidRPr="009953BC">
                            <w:rPr>
                              <w:sz w:val="48"/>
                              <w:szCs w:val="48"/>
                            </w:rPr>
                            <w:t>Proyecto agroromero</w:t>
                          </w:r>
                        </w:p>
                      </w:txbxContent>
                    </v:textbox>
                    <w10:wrap anchorx="margin" anchory="margin"/>
                  </v:shape>
                </w:pict>
              </mc:Fallback>
            </mc:AlternateContent>
          </w:r>
          <w:r>
            <w:rPr>
              <w:noProof/>
            </w:rPr>
            <mc:AlternateContent>
              <mc:Choice Requires="wps">
                <w:drawing>
                  <wp:anchor distT="0" distB="0" distL="114300" distR="114300" simplePos="0" relativeHeight="251723776" behindDoc="1" locked="0" layoutInCell="1" allowOverlap="1" wp14:anchorId="57B11491" wp14:editId="3F6ED658">
                    <wp:simplePos x="0" y="0"/>
                    <wp:positionH relativeFrom="margin">
                      <wp:posOffset>0</wp:posOffset>
                    </wp:positionH>
                    <wp:positionV relativeFrom="margin">
                      <wp:posOffset>4719955</wp:posOffset>
                    </wp:positionV>
                    <wp:extent cx="6149340" cy="840740"/>
                    <wp:effectExtent l="0" t="0" r="0" b="0"/>
                    <wp:wrapThrough wrapText="bothSides">
                      <wp:wrapPolygon edited="0">
                        <wp:start x="134" y="0"/>
                        <wp:lineTo x="134" y="21045"/>
                        <wp:lineTo x="21346" y="21045"/>
                        <wp:lineTo x="21346" y="0"/>
                        <wp:lineTo x="134" y="0"/>
                      </wp:wrapPolygon>
                    </wp:wrapThrough>
                    <wp:docPr id="3"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60BB7" w14:textId="6ACB6A73" w:rsidR="00A03C9E" w:rsidRPr="00CE2AAA" w:rsidRDefault="001767DD" w:rsidP="00A03C9E">
                                <w:pPr>
                                  <w:pStyle w:val="Ttulo"/>
                                  <w:jc w:val="center"/>
                                  <w:rPr>
                                    <w:sz w:val="68"/>
                                    <w:szCs w:val="68"/>
                                  </w:rPr>
                                </w:pPr>
                                <w:sdt>
                                  <w:sdtPr>
                                    <w:rPr>
                                      <w:sz w:val="68"/>
                                      <w:szCs w:val="68"/>
                                    </w:rPr>
                                    <w:alias w:val="Título"/>
                                    <w:id w:val="324249323"/>
                                    <w:dataBinding w:prefixMappings="xmlns:ns0='http://schemas.openxmlformats.org/package/2006/metadata/core-properties' xmlns:ns1='http://purl.org/dc/elements/1.1/'" w:xpath="/ns0:coreProperties[1]/ns1:title[1]" w:storeItemID="{6C3C8BC8-F283-45AE-878A-BAB7291924A1}"/>
                                    <w:text/>
                                  </w:sdtPr>
                                  <w:sdtEndPr/>
                                  <w:sdtContent>
                                    <w:r w:rsidR="00A03C9E">
                                      <w:rPr>
                                        <w:sz w:val="68"/>
                                        <w:szCs w:val="68"/>
                                      </w:rPr>
                                      <w:t>Araza programacion</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57B11491" id="Cuadro de texto 26" o:spid="_x0000_s1028" type="#_x0000_t202" style="position:absolute;margin-left:0;margin-top:371.65pt;width:484.2pt;height:66.2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" filled="f" stroked="f">
                    <v:textbox>
                      <w:txbxContent>
                        <w:p w14:paraId="70360BB7" w14:textId="6ACB6A73" w:rsidR="00A03C9E" w:rsidRPr="00CE2AAA" w:rsidRDefault="001767DD" w:rsidP="00A03C9E">
                          <w:pPr>
                            <w:pStyle w:val="Ttulo"/>
                            <w:jc w:val="center"/>
                            <w:rPr>
                              <w:sz w:val="68"/>
                              <w:szCs w:val="68"/>
                            </w:rPr>
                          </w:pPr>
                          <w:sdt>
                            <w:sdtPr>
                              <w:rPr>
                                <w:sz w:val="68"/>
                                <w:szCs w:val="68"/>
                              </w:rPr>
                              <w:alias w:val="Título"/>
                              <w:id w:val="324249323"/>
                              <w:dataBinding w:prefixMappings="xmlns:ns0='http://schemas.openxmlformats.org/package/2006/metadata/core-properties' xmlns:ns1='http://purl.org/dc/elements/1.1/'" w:xpath="/ns0:coreProperties[1]/ns1:title[1]" w:storeItemID="{6C3C8BC8-F283-45AE-878A-BAB7291924A1}"/>
                              <w:text/>
                            </w:sdtPr>
                            <w:sdtEndPr/>
                            <w:sdtContent>
                              <w:r w:rsidR="00A03C9E">
                                <w:rPr>
                                  <w:sz w:val="68"/>
                                  <w:szCs w:val="68"/>
                                </w:rPr>
                                <w:t>Araza programacion</w:t>
                              </w:r>
                            </w:sdtContent>
                          </w:sdt>
                        </w:p>
                      </w:txbxContent>
                    </v:textbox>
                    <w10:wrap type="through" anchorx="margin" anchory="margin"/>
                  </v:shape>
                </w:pict>
              </mc:Fallback>
            </mc:AlternateContent>
          </w:r>
          <w:r>
            <w:rPr>
              <w:noProof/>
            </w:rPr>
            <mc:AlternateContent>
              <mc:Choice Requires="wps">
                <w:drawing>
                  <wp:anchor distT="0" distB="0" distL="114300" distR="114300" simplePos="0" relativeHeight="251709440" behindDoc="0" locked="0" layoutInCell="1" allowOverlap="1" wp14:anchorId="1A21B561" wp14:editId="1A3801B0">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w16sdtdh="http://schemas.microsoft.com/office/word/2020/wordml/sdtdatahash">
                <w:pict>
                  <v:rect w14:anchorId="03D58C92" id="Rectángulo 9" o:spid="_x0000_s1026" style="position:absolute;margin-left:0;margin-top:0;width:10.1pt;height:222.3pt;z-index:251709440;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" fillcolor="#d1282e [3215]" stroked="f">
                    <w10:wrap anchorx="margin" anchory="margin"/>
                  </v:rect>
                </w:pict>
              </mc:Fallback>
            </mc:AlternateContent>
          </w:r>
          <w:r>
            <w:rPr>
              <w:noProof/>
            </w:rPr>
            <mc:AlternateContent>
              <mc:Choice Requires="wps">
                <w:drawing>
                  <wp:anchor distT="0" distB="0" distL="114300" distR="114300" simplePos="0" relativeHeight="251708416" behindDoc="0" locked="0" layoutInCell="1" allowOverlap="1" wp14:anchorId="71A5804C" wp14:editId="7537C8C2">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w16sdtdh="http://schemas.microsoft.com/office/word/2020/wordml/sdtdatahash">
                <w:pict>
                  <v:rect w14:anchorId="19001608" id="Rectángulo 8" o:spid="_x0000_s1026" style="position:absolute;margin-left:0;margin-top:0;width:10.1pt;height:495.9pt;z-index:251708416;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" fillcolor="black [3213]" stroked="f">
                    <w10:wrap anchorx="margin" anchory="margin"/>
                  </v:rect>
                </w:pict>
              </mc:Fallback>
            </mc:AlternateContent>
          </w:r>
          <w:r>
            <w:rPr>
              <w:noProof/>
            </w:rPr>
            <mc:AlternateContent>
              <mc:Choice Requires="wps">
                <w:drawing>
                  <wp:anchor distT="0" distB="0" distL="114300" distR="114300" simplePos="0" relativeHeight="251707392" behindDoc="0" locked="0" layoutInCell="1" allowOverlap="1" wp14:anchorId="781DC311" wp14:editId="28D1687A">
                    <wp:simplePos x="0" y="0"/>
                    <wp:positionH relativeFrom="margin">
                      <wp:align>center</wp:align>
                    </wp:positionH>
                    <wp:positionV relativeFrom="margin">
                      <wp:align>center</wp:align>
                    </wp:positionV>
                    <wp:extent cx="6839585" cy="9121140"/>
                    <wp:effectExtent l="0" t="0" r="9525" b="0"/>
                    <wp:wrapNone/>
                    <wp:docPr id="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w16sdtdh="http://schemas.microsoft.com/office/word/2020/wordml/sdtdatahash">
                <w:pict>
                  <v:rect w14:anchorId="6E52BA3E" id="Rectángulo 4" o:spid="_x0000_s1026" style="position:absolute;margin-left:0;margin-top:0;width:538.55pt;height:718.2pt;z-index:251707392;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" filled="f" strokecolor="black [3213]">
                    <w10:wrap anchorx="margin" anchory="margin"/>
                  </v:rect>
                </w:pict>
              </mc:Fallback>
            </mc:AlternateContent>
          </w:r>
          <w:r>
            <w:rPr>
              <w:sz w:val="56"/>
            </w:rPr>
            <w:br w:type="page"/>
          </w:r>
        </w:p>
      </w:sdtContent>
    </w:sdt>
    <w:sdt>
      <w:sdtPr>
        <w:id w:val="633372245"/>
        <w:placeholder>
          <w:docPart w:val="0FE15653AAF24623911590BC2AF6F955"/>
        </w:placeholder>
        <w:dataBinding w:prefixMappings="xmlns:ns0='http://schemas.openxmlformats.org/package/2006/metadata/core-properties' xmlns:ns1='http://purl.org/dc/elements/1.1/'" w:xpath="/ns0:coreProperties[1]/ns1:title[1]" w:storeItemID="{6C3C8BC8-F283-45AE-878A-BAB7291924A1}"/>
        <w:text/>
      </w:sdtPr>
      <w:sdtEndPr/>
      <w:sdtContent>
        <w:p w14:paraId="257A9256" w14:textId="4E08A6E3" w:rsidR="00A03C9E" w:rsidRDefault="00A03C9E" w:rsidP="00A03C9E">
          <w:pPr>
            <w:pStyle w:val="Ttulo"/>
          </w:pPr>
          <w:r>
            <w:t>Araza programacion</w:t>
          </w:r>
        </w:p>
      </w:sdtContent>
    </w:sdt>
    <w:p w14:paraId="6A4CA31D" w14:textId="77777777" w:rsidR="00A03C9E" w:rsidRDefault="00A03C9E" w:rsidP="00A03C9E">
      <w:pPr>
        <w:pStyle w:val="Subttulo"/>
      </w:pPr>
      <w:r>
        <w:rPr>
          <w:noProof/>
        </w:rPr>
        <mc:AlternateContent>
          <mc:Choice Requires="wpg">
            <w:drawing>
              <wp:anchor distT="0" distB="0" distL="182880" distR="182880" simplePos="0" relativeHeight="251711488" behindDoc="0" locked="0" layoutInCell="1" allowOverlap="1" wp14:anchorId="04A1C932" wp14:editId="4DB03178">
                <wp:simplePos x="0" y="0"/>
                <mc:AlternateContent>
                  <mc:Choice Requires="wp14">
                    <wp:positionH relativeFrom="margin">
                      <wp14:pctPosHOffset>72000</wp14:pctPosHOffset>
                    </wp:positionH>
                  </mc:Choice>
                  <mc:Fallback>
                    <wp:positionH relativeFrom="page">
                      <wp:posOffset>5150485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2048510" cy="9457055"/>
                <wp:effectExtent l="0" t="0" r="7620" b="0"/>
                <wp:wrapSquare wrapText="bothSides"/>
                <wp:docPr id="14" name="Grupo 14"/>
                <wp:cNvGraphicFramePr/>
                <a:graphic xmlns:a="http://schemas.openxmlformats.org/drawingml/2006/main">
                  <a:graphicData uri="http://schemas.microsoft.com/office/word/2010/wordprocessingGroup">
                    <wpg:wgp>
                      <wpg:cNvGrpSpPr/>
                      <wpg:grpSpPr>
                        <a:xfrm>
                          <a:off x="0" y="0"/>
                          <a:ext cx="2048510" cy="9457576"/>
                          <a:chOff x="0" y="0"/>
                          <a:chExt cx="2048510" cy="9457576"/>
                        </a:xfrm>
                      </wpg:grpSpPr>
                      <wps:wsp>
                        <wps:cNvPr id="8" name="Rectángulo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ángulo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Cuadro de texto 14"/>
                        <wps:cNvSpPr txBox="1">
                          <a:spLocks noChangeArrowheads="1"/>
                        </wps:cNvSpPr>
                        <wps:spPr bwMode="auto">
                          <a:xfrm>
                            <a:off x="135577" y="861060"/>
                            <a:ext cx="1604645" cy="859651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59D9" w14:textId="77777777" w:rsidR="00A03C9E" w:rsidRPr="00B36D9B" w:rsidRDefault="00A03C9E" w:rsidP="00A03C9E">
                              <w:pPr>
                                <w:pStyle w:val="Subttulo"/>
                                <w:rPr>
                                  <w:color w:val="C8C8B1" w:themeColor="background2"/>
                                </w:rPr>
                              </w:pPr>
                              <w:r>
                                <w:rPr>
                                  <w:color w:val="C8C8B1" w:themeColor="background2"/>
                                </w:rPr>
                                <w:t>quienes somos</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0</wp14:pctHeight>
                </wp14:sizeRelV>
              </wp:anchor>
            </w:drawing>
          </mc:Choice>
          <mc:Fallback>
            <w:pict>
              <v:group w14:anchorId="04A1C932" id="Grupo 14" o:spid="_x0000_s1029" style="position:absolute;margin-left:0;margin-top:0;width:161.3pt;height:744.65pt;z-index:251711488;mso-width-percent:320;mso-left-percent:720;mso-top-percent:-25;mso-wrap-distance-left:14.4pt;mso-wrap-distance-right:14.4pt;mso-position-horizontal-relative:margin;mso-position-vertical-relative:margin;mso-width-percent:320;mso-left-percent:720;mso-top-percent:-25;mso-width-relative:margin;mso-height-relative:margin" coordsize="20485,94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">
                <v:rect id="Rectángulo 18" o:spid="_x0000_s1030" style="position:absolute;top:62980;width:20485;height:28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" fillcolor="#d1282e [3215]" stroked="f"/>
                <v:rect id="Rectángulo 17" o:spid="_x0000_s1031" style="position:absolute;width:20485;height:6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" fillcolor="black [3213]" stroked="f"/>
                <v:shape id="Cuadro de texto 14" o:spid="_x0000_s1032" type="#_x0000_t202" style="position:absolute;left:1355;top:8610;width:16047;height:859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" filled="f" fillcolor="white [3212]" stroked="f">
                  <v:textbox>
                    <w:txbxContent>
                      <w:p w14:paraId="646C59D9" w14:textId="77777777" w:rsidR="00A03C9E" w:rsidRPr="00B36D9B" w:rsidRDefault="00A03C9E" w:rsidP="00A03C9E">
                        <w:pPr>
                          <w:pStyle w:val="Subttulo"/>
                          <w:rPr>
                            <w:color w:val="C8C8B1" w:themeColor="background2"/>
                          </w:rPr>
                        </w:pPr>
                        <w:r>
                          <w:rPr>
                            <w:color w:val="C8C8B1" w:themeColor="background2"/>
                          </w:rPr>
                          <w:t>quienes somos</w:t>
                        </w:r>
                      </w:p>
                    </w:txbxContent>
                  </v:textbox>
                </v:shape>
                <w10:wrap type="square" anchorx="margin" anchory="margin"/>
              </v:group>
            </w:pict>
          </mc:Fallback>
        </mc:AlternateContent>
      </w:r>
    </w:p>
    <w:p w14:paraId="191A8061" w14:textId="77777777" w:rsidR="00A03C9E" w:rsidRPr="009953BC" w:rsidRDefault="00A03C9E" w:rsidP="00A03C9E">
      <w:pPr>
        <w:pStyle w:val="Ttulo1"/>
        <w:jc w:val="both"/>
        <w:rPr>
          <w:rFonts w:asciiTheme="minorHAnsi" w:hAnsiTheme="minorHAnsi" w:cstheme="minorHAnsi"/>
          <w:color w:val="auto"/>
        </w:rPr>
      </w:pPr>
      <w:r>
        <w:rPr>
          <w:rFonts w:asciiTheme="minorHAnsi" w:hAnsiTheme="minorHAnsi" w:cstheme="minorHAnsi"/>
          <w:caps w:val="0"/>
          <w:color w:val="auto"/>
        </w:rPr>
        <w:t xml:space="preserve">Trabajamos juntos para diseñar, crear y dar valor agregado a su empresa. Proporcionamos innovación tecnológica en los diversos proyectos o ideas que nos plantean desarrollar. </w:t>
      </w:r>
    </w:p>
    <w:p w14:paraId="28BBD1D8" w14:textId="77777777" w:rsidR="00A03C9E" w:rsidRDefault="00A03C9E" w:rsidP="00E00AAA">
      <w:pPr>
        <w:pStyle w:val="Ttulo1"/>
        <w:jc w:val="both"/>
        <w:rPr>
          <w:rFonts w:asciiTheme="minorHAnsi" w:hAnsiTheme="minorHAnsi" w:cstheme="minorHAnsi"/>
          <w:caps w:val="0"/>
          <w:color w:val="auto"/>
        </w:rPr>
      </w:pPr>
      <w:r>
        <w:rPr>
          <w:rFonts w:asciiTheme="minorHAnsi" w:hAnsiTheme="minorHAnsi" w:cstheme="minorHAnsi"/>
          <w:caps w:val="0"/>
          <w:color w:val="auto"/>
        </w:rPr>
        <w:t>N</w:t>
      </w:r>
      <w:r w:rsidRPr="009953BC">
        <w:rPr>
          <w:rFonts w:asciiTheme="minorHAnsi" w:hAnsiTheme="minorHAnsi" w:cstheme="minorHAnsi"/>
          <w:caps w:val="0"/>
          <w:color w:val="auto"/>
        </w:rPr>
        <w:t xml:space="preserve">uestro equipo se especializa en acompañamiento </w:t>
      </w:r>
      <w:r>
        <w:rPr>
          <w:rFonts w:asciiTheme="minorHAnsi" w:hAnsiTheme="minorHAnsi" w:cstheme="minorHAnsi"/>
          <w:caps w:val="0"/>
          <w:color w:val="auto"/>
        </w:rPr>
        <w:t>a quienes requieran de nuestros servicios con un equipo de excelencia en el desarrollo tecnológico.</w:t>
      </w:r>
    </w:p>
    <w:p w14:paraId="486E25AF" w14:textId="77777777" w:rsidR="00A03C9E" w:rsidRDefault="00A03C9E" w:rsidP="00E00AAA">
      <w:pPr>
        <w:jc w:val="both"/>
      </w:pPr>
    </w:p>
    <w:p w14:paraId="44A878B9" w14:textId="4768CBF0" w:rsidR="00A03C9E" w:rsidRDefault="00A03C9E" w:rsidP="00E00AAA">
      <w:pPr>
        <w:jc w:val="both"/>
        <w:rPr>
          <w:rFonts w:eastAsiaTheme="majorEastAsia" w:cstheme="minorHAnsi"/>
          <w:bCs/>
          <w:sz w:val="28"/>
          <w:szCs w:val="28"/>
        </w:rPr>
      </w:pPr>
      <w:r w:rsidRPr="00F75F9F">
        <w:rPr>
          <w:b/>
          <w:bCs/>
        </w:rPr>
        <w:t>1</w:t>
      </w:r>
      <w:r w:rsidRPr="00F75F9F">
        <w:rPr>
          <w:rFonts w:eastAsiaTheme="majorEastAsia" w:cstheme="minorHAnsi"/>
          <w:b/>
          <w:bCs/>
          <w:sz w:val="28"/>
          <w:szCs w:val="28"/>
        </w:rPr>
        <w:t>.</w:t>
      </w:r>
      <w:r w:rsidRPr="00F75F9F">
        <w:rPr>
          <w:rFonts w:eastAsiaTheme="majorEastAsia" w:cstheme="minorHAnsi"/>
          <w:bCs/>
          <w:sz w:val="28"/>
          <w:szCs w:val="28"/>
        </w:rPr>
        <w:t xml:space="preserve"> Crear un equipo de trabajo y asignar los roles de cada uno de los integrantes según la metodología Scrum.</w:t>
      </w:r>
    </w:p>
    <w:p w14:paraId="0E2C3C5C" w14:textId="0BE9166E" w:rsidR="00A03C9E" w:rsidRPr="00F75F9F" w:rsidRDefault="00A03C9E" w:rsidP="00E00AAA">
      <w:pPr>
        <w:jc w:val="both"/>
        <w:rPr>
          <w:rFonts w:eastAsiaTheme="majorEastAsia" w:cstheme="minorHAnsi"/>
          <w:bCs/>
          <w:sz w:val="28"/>
          <w:szCs w:val="28"/>
        </w:rPr>
      </w:pPr>
      <w:r>
        <w:rPr>
          <w:rFonts w:eastAsiaTheme="majorEastAsia" w:cstheme="minorHAnsi"/>
          <w:bCs/>
          <w:sz w:val="28"/>
          <w:szCs w:val="28"/>
        </w:rPr>
        <w:t>2.</w:t>
      </w:r>
      <w:r w:rsidR="00E00AAA">
        <w:rPr>
          <w:rFonts w:eastAsiaTheme="majorEastAsia" w:cstheme="minorHAnsi"/>
          <w:bCs/>
          <w:sz w:val="28"/>
          <w:szCs w:val="28"/>
        </w:rPr>
        <w:t xml:space="preserve"> Realizar la creación de las </w:t>
      </w:r>
      <w:r w:rsidR="00E00AAA" w:rsidRPr="00E00AAA">
        <w:rPr>
          <w:rFonts w:eastAsiaTheme="majorEastAsia" w:cstheme="minorHAnsi"/>
          <w:bCs/>
          <w:sz w:val="28"/>
          <w:szCs w:val="28"/>
        </w:rPr>
        <w:t xml:space="preserve">clases para las entidades </w:t>
      </w:r>
      <w:r w:rsidR="00E00AAA">
        <w:rPr>
          <w:rFonts w:eastAsiaTheme="majorEastAsia" w:cstheme="minorHAnsi"/>
          <w:bCs/>
          <w:sz w:val="28"/>
          <w:szCs w:val="28"/>
        </w:rPr>
        <w:t xml:space="preserve">empresa, empleado y movimiento de dinero, junto con sus respectivos atributos y métodos </w:t>
      </w:r>
      <w:r w:rsidR="00D22B17">
        <w:rPr>
          <w:rFonts w:eastAsiaTheme="majorEastAsia" w:cstheme="minorHAnsi"/>
          <w:bCs/>
          <w:sz w:val="28"/>
          <w:szCs w:val="28"/>
        </w:rPr>
        <w:t>para el desarrollo de</w:t>
      </w:r>
      <w:r w:rsidR="00E00AAA" w:rsidRPr="00E00AAA">
        <w:rPr>
          <w:rFonts w:eastAsiaTheme="majorEastAsia" w:cstheme="minorHAnsi"/>
          <w:bCs/>
          <w:sz w:val="28"/>
          <w:szCs w:val="28"/>
        </w:rPr>
        <w:t xml:space="preserve"> la aplicación.</w:t>
      </w:r>
    </w:p>
    <w:p w14:paraId="52143F28" w14:textId="77777777" w:rsidR="00A03C9E" w:rsidRDefault="00A03C9E" w:rsidP="00A03C9E"/>
    <w:p w14:paraId="6DC7C209" w14:textId="77777777" w:rsidR="00A03C9E" w:rsidRDefault="00A03C9E" w:rsidP="00A03C9E"/>
    <w:p w14:paraId="236BD1AD" w14:textId="77777777" w:rsidR="00A03C9E" w:rsidRDefault="00A03C9E" w:rsidP="00A03C9E"/>
    <w:p w14:paraId="7A579DCE" w14:textId="77777777" w:rsidR="00A03C9E" w:rsidRDefault="00A03C9E" w:rsidP="00A03C9E"/>
    <w:p w14:paraId="0E4DDE60" w14:textId="77777777" w:rsidR="00A03C9E" w:rsidRDefault="00A03C9E" w:rsidP="00A03C9E"/>
    <w:p w14:paraId="5C58CA23" w14:textId="77777777" w:rsidR="00A03C9E" w:rsidRDefault="00A03C9E" w:rsidP="00A03C9E"/>
    <w:p w14:paraId="554F8292" w14:textId="77777777" w:rsidR="00A03C9E" w:rsidRDefault="00A03C9E" w:rsidP="00A03C9E"/>
    <w:p w14:paraId="6650FD6B" w14:textId="77777777" w:rsidR="00A03C9E" w:rsidRDefault="00A03C9E" w:rsidP="00A03C9E"/>
    <w:p w14:paraId="4C16DEAB" w14:textId="77777777" w:rsidR="00A03C9E" w:rsidRDefault="00A03C9E" w:rsidP="00A03C9E"/>
    <w:p w14:paraId="5332A974" w14:textId="77777777" w:rsidR="00A03C9E" w:rsidRDefault="00A03C9E" w:rsidP="00A03C9E">
      <w:pPr>
        <w:pStyle w:val="Ttulo1"/>
      </w:pPr>
      <w:r>
        <w:lastRenderedPageBreak/>
        <w:t>SCRUM MÁSTER</w:t>
      </w:r>
    </w:p>
    <w:p w14:paraId="599BB0B7" w14:textId="77777777" w:rsidR="00A03C9E" w:rsidRDefault="00A03C9E" w:rsidP="00A03C9E">
      <w:r>
        <w:rPr>
          <w:noProof/>
        </w:rPr>
        <w:drawing>
          <wp:anchor distT="0" distB="0" distL="114300" distR="114300" simplePos="0" relativeHeight="251712512" behindDoc="1" locked="0" layoutInCell="1" allowOverlap="1" wp14:anchorId="7B66AC2C" wp14:editId="2CE7FD2F">
            <wp:simplePos x="0" y="0"/>
            <wp:positionH relativeFrom="margin">
              <wp:align>left</wp:align>
            </wp:positionH>
            <wp:positionV relativeFrom="paragraph">
              <wp:posOffset>74295</wp:posOffset>
            </wp:positionV>
            <wp:extent cx="2819400" cy="2819400"/>
            <wp:effectExtent l="0" t="0" r="0" b="0"/>
            <wp:wrapTight wrapText="bothSides">
              <wp:wrapPolygon edited="0">
                <wp:start x="0" y="0"/>
                <wp:lineTo x="0" y="21454"/>
                <wp:lineTo x="21454" y="21454"/>
                <wp:lineTo x="2145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353" cy="282835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4560" behindDoc="0" locked="0" layoutInCell="1" allowOverlap="1" wp14:anchorId="5AE8CED0" wp14:editId="3052DA21">
                <wp:simplePos x="0" y="0"/>
                <wp:positionH relativeFrom="margin">
                  <wp:posOffset>2809613</wp:posOffset>
                </wp:positionH>
                <wp:positionV relativeFrom="paragraph">
                  <wp:posOffset>33020</wp:posOffset>
                </wp:positionV>
                <wp:extent cx="2819400" cy="2258705"/>
                <wp:effectExtent l="0" t="0" r="0" b="825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258705"/>
                        </a:xfrm>
                        <a:prstGeom prst="rect">
                          <a:avLst/>
                        </a:prstGeom>
                        <a:solidFill>
                          <a:srgbClr val="FFFFFF"/>
                        </a:solidFill>
                        <a:ln w="9525">
                          <a:noFill/>
                          <a:miter lim="800000"/>
                          <a:headEnd/>
                          <a:tailEnd/>
                        </a:ln>
                      </wps:spPr>
                      <wps:txbx>
                        <w:txbxContent>
                          <w:p w14:paraId="2BBFC91A" w14:textId="77777777" w:rsidR="00A03C9E" w:rsidRDefault="00A03C9E" w:rsidP="00A03C9E">
                            <w:r>
                              <w:t>Mayra Alejandra Riaño Quintero</w:t>
                            </w:r>
                          </w:p>
                          <w:p w14:paraId="7792BA2A" w14:textId="77777777" w:rsidR="00A03C9E" w:rsidRDefault="00A03C9E" w:rsidP="00A03C9E">
                            <w:r>
                              <w:t>C.C.1.032380182</w:t>
                            </w:r>
                          </w:p>
                          <w:p w14:paraId="52FCE7A6" w14:textId="77777777" w:rsidR="00A03C9E" w:rsidRDefault="00A03C9E" w:rsidP="00A03C9E">
                            <w:r>
                              <w:t>Malejar.1829@gmail.com</w:t>
                            </w:r>
                          </w:p>
                          <w:p w14:paraId="4B4FB806" w14:textId="77777777" w:rsidR="00A03C9E" w:rsidRDefault="00A03C9E" w:rsidP="00A03C9E">
                            <w:pPr>
                              <w:pStyle w:val="Sinespaciado"/>
                              <w:jc w:val="both"/>
                            </w:pPr>
                            <w:r>
                              <w:t>Responsable de la metodología SCRUM sea implementada de la manera adecuada durante el proyecto.</w:t>
                            </w:r>
                          </w:p>
                          <w:p w14:paraId="4C53AD86" w14:textId="77777777" w:rsidR="00A03C9E" w:rsidRDefault="00A03C9E" w:rsidP="00A03C9E">
                            <w:pPr>
                              <w:pStyle w:val="Sinespaciado"/>
                              <w:jc w:val="both"/>
                            </w:pPr>
                            <w:r>
                              <w:t>Se encarga de capacitar, guiar al equipo, líder y organiza las tareas con eficiencia.</w:t>
                            </w:r>
                          </w:p>
                          <w:p w14:paraId="4134C45F" w14:textId="77777777" w:rsidR="00A03C9E" w:rsidRDefault="00A03C9E" w:rsidP="00A03C9E">
                            <w:pPr>
                              <w:pStyle w:val="Sinespaciado"/>
                              <w:jc w:val="both"/>
                            </w:pPr>
                            <w:r>
                              <w:t>Es responsable, organizada colaboradora y bastante meticulosa.</w:t>
                            </w:r>
                          </w:p>
                          <w:p w14:paraId="205E506C"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8CED0" id="Cuadro de texto 2" o:spid="_x0000_s1033" type="#_x0000_t202" style="position:absolute;margin-left:221.25pt;margin-top:2.6pt;width:222pt;height:177.8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" stroked="f">
                <v:textbox>
                  <w:txbxContent>
                    <w:p w14:paraId="2BBFC91A" w14:textId="77777777" w:rsidR="00A03C9E" w:rsidRDefault="00A03C9E" w:rsidP="00A03C9E">
                      <w:r>
                        <w:t>Mayra Alejandra Riaño Quintero</w:t>
                      </w:r>
                    </w:p>
                    <w:p w14:paraId="7792BA2A" w14:textId="77777777" w:rsidR="00A03C9E" w:rsidRDefault="00A03C9E" w:rsidP="00A03C9E">
                      <w:r>
                        <w:t>C.C.1.032380182</w:t>
                      </w:r>
                    </w:p>
                    <w:p w14:paraId="52FCE7A6" w14:textId="77777777" w:rsidR="00A03C9E" w:rsidRDefault="00A03C9E" w:rsidP="00A03C9E">
                      <w:r>
                        <w:t>Malejar.1829@gmail.com</w:t>
                      </w:r>
                    </w:p>
                    <w:p w14:paraId="4B4FB806" w14:textId="77777777" w:rsidR="00A03C9E" w:rsidRDefault="00A03C9E" w:rsidP="00A03C9E">
                      <w:pPr>
                        <w:pStyle w:val="Sinespaciado"/>
                        <w:jc w:val="both"/>
                      </w:pPr>
                      <w:r>
                        <w:t>Responsable de la metodología SCRUM sea implementada de la manera adecuada durante el proyecto.</w:t>
                      </w:r>
                    </w:p>
                    <w:p w14:paraId="4C53AD86" w14:textId="77777777" w:rsidR="00A03C9E" w:rsidRDefault="00A03C9E" w:rsidP="00A03C9E">
                      <w:pPr>
                        <w:pStyle w:val="Sinespaciado"/>
                        <w:jc w:val="both"/>
                      </w:pPr>
                      <w:r>
                        <w:t>Se encarga de capacitar, guiar al equipo, líder y organiza las tareas con eficiencia.</w:t>
                      </w:r>
                    </w:p>
                    <w:p w14:paraId="4134C45F" w14:textId="77777777" w:rsidR="00A03C9E" w:rsidRDefault="00A03C9E" w:rsidP="00A03C9E">
                      <w:pPr>
                        <w:pStyle w:val="Sinespaciado"/>
                        <w:jc w:val="both"/>
                      </w:pPr>
                      <w:r>
                        <w:t>Es responsable, organizada colaboradora y bastante meticulosa.</w:t>
                      </w:r>
                    </w:p>
                    <w:p w14:paraId="205E506C" w14:textId="77777777" w:rsidR="00A03C9E" w:rsidRDefault="00A03C9E" w:rsidP="00A03C9E"/>
                  </w:txbxContent>
                </v:textbox>
                <w10:wrap anchorx="margin"/>
              </v:shape>
            </w:pict>
          </mc:Fallback>
        </mc:AlternateContent>
      </w:r>
    </w:p>
    <w:p w14:paraId="44D733B2" w14:textId="77777777" w:rsidR="00A03C9E" w:rsidRDefault="00A03C9E" w:rsidP="00A03C9E"/>
    <w:p w14:paraId="0EE71DFE" w14:textId="77777777" w:rsidR="00A03C9E" w:rsidRDefault="00A03C9E" w:rsidP="00A03C9E"/>
    <w:p w14:paraId="53764315" w14:textId="77777777" w:rsidR="00A03C9E" w:rsidRDefault="00A03C9E" w:rsidP="00A03C9E"/>
    <w:p w14:paraId="7AF8641A" w14:textId="77777777" w:rsidR="00A03C9E" w:rsidRDefault="00A03C9E" w:rsidP="00A03C9E"/>
    <w:p w14:paraId="262533BB" w14:textId="77777777" w:rsidR="00A03C9E" w:rsidRDefault="00A03C9E" w:rsidP="00A03C9E"/>
    <w:p w14:paraId="7C3E5131" w14:textId="77777777" w:rsidR="00A03C9E" w:rsidRPr="009B025D" w:rsidRDefault="00A03C9E" w:rsidP="00A03C9E">
      <w:pPr>
        <w:pStyle w:val="Ttulo1"/>
        <w:rPr>
          <w:sz w:val="2"/>
          <w:szCs w:val="2"/>
        </w:rPr>
      </w:pPr>
    </w:p>
    <w:p w14:paraId="7DBDB0D8" w14:textId="77777777" w:rsidR="00A03C9E" w:rsidRPr="000D2EFF" w:rsidRDefault="00A03C9E" w:rsidP="00A03C9E">
      <w:pPr>
        <w:pStyle w:val="Ttulo1"/>
        <w:jc w:val="right"/>
        <w:rPr>
          <w:sz w:val="2"/>
          <w:szCs w:val="2"/>
        </w:rPr>
      </w:pPr>
    </w:p>
    <w:p w14:paraId="71364BF9" w14:textId="77777777" w:rsidR="00A03C9E" w:rsidRPr="000D2EFF" w:rsidRDefault="00A03C9E" w:rsidP="00A03C9E">
      <w:pPr>
        <w:pStyle w:val="Ttulo1"/>
        <w:jc w:val="right"/>
        <w:rPr>
          <w:sz w:val="2"/>
          <w:szCs w:val="2"/>
        </w:rPr>
      </w:pPr>
    </w:p>
    <w:p w14:paraId="4B0D72E3" w14:textId="77777777" w:rsidR="00A03C9E" w:rsidRDefault="00A03C9E" w:rsidP="00A03C9E">
      <w:pPr>
        <w:pStyle w:val="Ttulo1"/>
        <w:jc w:val="right"/>
      </w:pPr>
      <w:r>
        <w:t>DESARROLLADOR</w:t>
      </w:r>
    </w:p>
    <w:p w14:paraId="5DFD49CD" w14:textId="77777777" w:rsidR="00A03C9E" w:rsidRDefault="00A03C9E" w:rsidP="00A03C9E">
      <w:r>
        <w:rPr>
          <w:noProof/>
        </w:rPr>
        <mc:AlternateContent>
          <mc:Choice Requires="wps">
            <w:drawing>
              <wp:anchor distT="45720" distB="45720" distL="114300" distR="114300" simplePos="0" relativeHeight="251715584" behindDoc="0" locked="0" layoutInCell="1" allowOverlap="1" wp14:anchorId="7586F249" wp14:editId="5509D39A">
                <wp:simplePos x="0" y="0"/>
                <wp:positionH relativeFrom="margin">
                  <wp:posOffset>397773</wp:posOffset>
                </wp:positionH>
                <wp:positionV relativeFrom="paragraph">
                  <wp:posOffset>154305</wp:posOffset>
                </wp:positionV>
                <wp:extent cx="2819400" cy="1944806"/>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944806"/>
                        </a:xfrm>
                        <a:prstGeom prst="rect">
                          <a:avLst/>
                        </a:prstGeom>
                        <a:solidFill>
                          <a:srgbClr val="FFFFFF"/>
                        </a:solidFill>
                        <a:ln w="9525">
                          <a:noFill/>
                          <a:miter lim="800000"/>
                          <a:headEnd/>
                          <a:tailEnd/>
                        </a:ln>
                      </wps:spPr>
                      <wps:txbx>
                        <w:txbxContent>
                          <w:p w14:paraId="5D4005E4" w14:textId="77777777" w:rsidR="00A03C9E" w:rsidRDefault="00A03C9E" w:rsidP="00A03C9E">
                            <w:r>
                              <w:t>Christian Saúl Gonzales</w:t>
                            </w:r>
                          </w:p>
                          <w:p w14:paraId="7C2EE0AE" w14:textId="77777777" w:rsidR="00A03C9E" w:rsidRPr="002404C5" w:rsidRDefault="00A03C9E" w:rsidP="00A03C9E">
                            <w:r w:rsidRPr="002404C5">
                              <w:t>C.C. 1.070.604.303</w:t>
                            </w:r>
                          </w:p>
                          <w:p w14:paraId="2D6E5FC9" w14:textId="77777777" w:rsidR="00A03C9E" w:rsidRPr="002404C5" w:rsidRDefault="00A03C9E" w:rsidP="00A03C9E">
                            <w:r w:rsidRPr="002404C5">
                              <w:t>cristian-saul-66@hotmail.com</w:t>
                            </w:r>
                          </w:p>
                          <w:p w14:paraId="7E5D5D22" w14:textId="77777777" w:rsidR="00A03C9E" w:rsidRDefault="00A03C9E" w:rsidP="00A03C9E">
                            <w:pPr>
                              <w:pStyle w:val="Sinespaciado"/>
                              <w:jc w:val="both"/>
                            </w:pPr>
                            <w:r>
                              <w:t>Encargado de la ejecución y materialización del producto. Su responsabilidad es construir un entregable valioso y de calidad en cada Sprint.</w:t>
                            </w:r>
                          </w:p>
                          <w:p w14:paraId="5ECAED9E" w14:textId="77777777" w:rsidR="00A03C9E" w:rsidRDefault="00A03C9E" w:rsidP="00A03C9E">
                            <w:pPr>
                              <w:pStyle w:val="Sinespaciado"/>
                              <w:jc w:val="both"/>
                            </w:pPr>
                            <w:r>
                              <w:t>Responsable, trabajo bajo presión.</w:t>
                            </w:r>
                          </w:p>
                          <w:p w14:paraId="2A0AA170"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F249" id="_x0000_s1034" type="#_x0000_t202" style="position:absolute;margin-left:31.3pt;margin-top:12.15pt;width:222pt;height:15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" stroked="f">
                <v:textbox>
                  <w:txbxContent>
                    <w:p w14:paraId="5D4005E4" w14:textId="77777777" w:rsidR="00A03C9E" w:rsidRDefault="00A03C9E" w:rsidP="00A03C9E">
                      <w:r>
                        <w:t>Christian Saúl Gonzales</w:t>
                      </w:r>
                    </w:p>
                    <w:p w14:paraId="7C2EE0AE" w14:textId="77777777" w:rsidR="00A03C9E" w:rsidRPr="002404C5" w:rsidRDefault="00A03C9E" w:rsidP="00A03C9E">
                      <w:r w:rsidRPr="002404C5">
                        <w:t>C.C. 1.070.604.303</w:t>
                      </w:r>
                    </w:p>
                    <w:p w14:paraId="2D6E5FC9" w14:textId="77777777" w:rsidR="00A03C9E" w:rsidRPr="002404C5" w:rsidRDefault="00A03C9E" w:rsidP="00A03C9E">
                      <w:r w:rsidRPr="002404C5">
                        <w:t>cristian-saul-66@hotmail.com</w:t>
                      </w:r>
                    </w:p>
                    <w:p w14:paraId="7E5D5D22" w14:textId="77777777" w:rsidR="00A03C9E" w:rsidRDefault="00A03C9E" w:rsidP="00A03C9E">
                      <w:pPr>
                        <w:pStyle w:val="Sinespaciado"/>
                        <w:jc w:val="both"/>
                      </w:pPr>
                      <w:r>
                        <w:t>Encargado de la ejecución y materialización del producto. Su responsabilidad es construir un entregable valioso y de calidad en cada Sprint.</w:t>
                      </w:r>
                    </w:p>
                    <w:p w14:paraId="5ECAED9E" w14:textId="77777777" w:rsidR="00A03C9E" w:rsidRDefault="00A03C9E" w:rsidP="00A03C9E">
                      <w:pPr>
                        <w:pStyle w:val="Sinespaciado"/>
                        <w:jc w:val="both"/>
                      </w:pPr>
                      <w:r>
                        <w:t>Responsable, trabajo bajo presión.</w:t>
                      </w:r>
                    </w:p>
                    <w:p w14:paraId="2A0AA170" w14:textId="77777777" w:rsidR="00A03C9E" w:rsidRDefault="00A03C9E" w:rsidP="00A03C9E"/>
                  </w:txbxContent>
                </v:textbox>
                <w10:wrap anchorx="margin"/>
              </v:shape>
            </w:pict>
          </mc:Fallback>
        </mc:AlternateContent>
      </w:r>
      <w:r>
        <w:rPr>
          <w:noProof/>
        </w:rPr>
        <w:drawing>
          <wp:anchor distT="0" distB="0" distL="114300" distR="114300" simplePos="0" relativeHeight="251713536" behindDoc="0" locked="0" layoutInCell="1" allowOverlap="1" wp14:anchorId="7507A929" wp14:editId="41F19184">
            <wp:simplePos x="0" y="0"/>
            <wp:positionH relativeFrom="margin">
              <wp:posOffset>3528695</wp:posOffset>
            </wp:positionH>
            <wp:positionV relativeFrom="paragraph">
              <wp:posOffset>104140</wp:posOffset>
            </wp:positionV>
            <wp:extent cx="2564765" cy="2564765"/>
            <wp:effectExtent l="0" t="0" r="6985"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765" cy="2564765"/>
                    </a:xfrm>
                    <a:prstGeom prst="rect">
                      <a:avLst/>
                    </a:prstGeom>
                  </pic:spPr>
                </pic:pic>
              </a:graphicData>
            </a:graphic>
            <wp14:sizeRelH relativeFrom="margin">
              <wp14:pctWidth>0</wp14:pctWidth>
            </wp14:sizeRelH>
            <wp14:sizeRelV relativeFrom="margin">
              <wp14:pctHeight>0</wp14:pctHeight>
            </wp14:sizeRelV>
          </wp:anchor>
        </w:drawing>
      </w:r>
    </w:p>
    <w:p w14:paraId="5905276C" w14:textId="77777777" w:rsidR="00A03C9E" w:rsidRDefault="00A03C9E" w:rsidP="00A03C9E"/>
    <w:p w14:paraId="35C62DEE" w14:textId="77777777" w:rsidR="00A03C9E" w:rsidRDefault="00A03C9E" w:rsidP="00A03C9E"/>
    <w:p w14:paraId="0EDCD92F" w14:textId="77777777" w:rsidR="00A03C9E" w:rsidRDefault="00A03C9E" w:rsidP="00A03C9E"/>
    <w:p w14:paraId="49848BC2" w14:textId="77777777" w:rsidR="00A03C9E" w:rsidRDefault="00A03C9E" w:rsidP="00A03C9E"/>
    <w:p w14:paraId="7CF26757" w14:textId="77777777" w:rsidR="00A03C9E" w:rsidRDefault="00A03C9E" w:rsidP="00A03C9E"/>
    <w:p w14:paraId="7A737AF3" w14:textId="77777777" w:rsidR="00A03C9E" w:rsidRPr="009B025D" w:rsidRDefault="00A03C9E" w:rsidP="00A03C9E">
      <w:pPr>
        <w:pStyle w:val="Ttulo1"/>
        <w:rPr>
          <w:sz w:val="2"/>
          <w:szCs w:val="2"/>
        </w:rPr>
      </w:pPr>
    </w:p>
    <w:p w14:paraId="3B40B058" w14:textId="77777777" w:rsidR="00A03C9E" w:rsidRPr="000D2EFF" w:rsidRDefault="00A03C9E" w:rsidP="00A03C9E">
      <w:pPr>
        <w:pStyle w:val="Ttulo1"/>
        <w:rPr>
          <w:sz w:val="2"/>
          <w:szCs w:val="2"/>
        </w:rPr>
      </w:pPr>
    </w:p>
    <w:p w14:paraId="3BB9E162" w14:textId="77777777" w:rsidR="00A03C9E" w:rsidRDefault="00A03C9E" w:rsidP="00A03C9E">
      <w:pPr>
        <w:pStyle w:val="Ttulo1"/>
      </w:pPr>
      <w:r>
        <w:t>ANALISTA</w:t>
      </w:r>
    </w:p>
    <w:p w14:paraId="65083608" w14:textId="77777777" w:rsidR="00A03C9E" w:rsidRDefault="00A03C9E" w:rsidP="00A03C9E">
      <w:r>
        <w:rPr>
          <w:noProof/>
        </w:rPr>
        <mc:AlternateContent>
          <mc:Choice Requires="wps">
            <w:drawing>
              <wp:anchor distT="45720" distB="45720" distL="114300" distR="114300" simplePos="0" relativeHeight="251717632" behindDoc="0" locked="0" layoutInCell="1" allowOverlap="1" wp14:anchorId="6B684619" wp14:editId="1A56226C">
                <wp:simplePos x="0" y="0"/>
                <wp:positionH relativeFrom="margin">
                  <wp:posOffset>2578056</wp:posOffset>
                </wp:positionH>
                <wp:positionV relativeFrom="paragraph">
                  <wp:posOffset>311785</wp:posOffset>
                </wp:positionV>
                <wp:extent cx="2819400" cy="140462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noFill/>
                          <a:miter lim="800000"/>
                          <a:headEnd/>
                          <a:tailEnd/>
                        </a:ln>
                      </wps:spPr>
                      <wps:txbx>
                        <w:txbxContent>
                          <w:p w14:paraId="74E013C3" w14:textId="77777777" w:rsidR="00A03C9E" w:rsidRPr="002404C5" w:rsidRDefault="00A03C9E" w:rsidP="00A03C9E">
                            <w:r w:rsidRPr="002404C5">
                              <w:t>Leidy Cristina Hurtado Velandia</w:t>
                            </w:r>
                          </w:p>
                          <w:p w14:paraId="53630405" w14:textId="77777777" w:rsidR="00A03C9E" w:rsidRPr="002404C5" w:rsidRDefault="00A03C9E" w:rsidP="00A03C9E">
                            <w:r w:rsidRPr="002404C5">
                              <w:t>C.C. 1.118.564.281</w:t>
                            </w:r>
                          </w:p>
                          <w:p w14:paraId="189E081D" w14:textId="77777777" w:rsidR="00A03C9E" w:rsidRPr="002404C5" w:rsidRDefault="00A03C9E" w:rsidP="00A03C9E">
                            <w:r w:rsidRPr="002404C5">
                              <w:t>leidyhurtado-1@hotmail.com</w:t>
                            </w:r>
                          </w:p>
                          <w:p w14:paraId="01AA0147" w14:textId="77777777" w:rsidR="00A03C9E" w:rsidRDefault="00A03C9E" w:rsidP="00A03C9E">
                            <w:pPr>
                              <w:spacing w:after="0"/>
                            </w:pPr>
                            <w:r>
                              <w:t>Participa en el proceso de aprobaciones o tareas específicas del proyecto.</w:t>
                            </w:r>
                          </w:p>
                          <w:p w14:paraId="71FFB1DE" w14:textId="77777777" w:rsidR="00A03C9E" w:rsidRDefault="00A03C9E" w:rsidP="00A03C9E">
                            <w:pPr>
                              <w:spacing w:after="0"/>
                            </w:pPr>
                            <w:r>
                              <w:t>Iniciativa, Trabajo en equipo, orientación a resultado y mejora continua.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619" id="_x0000_s1035" type="#_x0000_t202" style="position:absolute;margin-left:203pt;margin-top:24.55pt;width:222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" stroked="f">
                <v:textbox style="mso-fit-shape-to-text:t">
                  <w:txbxContent>
                    <w:p w14:paraId="74E013C3" w14:textId="77777777" w:rsidR="00A03C9E" w:rsidRPr="002404C5" w:rsidRDefault="00A03C9E" w:rsidP="00A03C9E">
                      <w:r w:rsidRPr="002404C5">
                        <w:t>Leidy Cristina Hurtado Velandia</w:t>
                      </w:r>
                    </w:p>
                    <w:p w14:paraId="53630405" w14:textId="77777777" w:rsidR="00A03C9E" w:rsidRPr="002404C5" w:rsidRDefault="00A03C9E" w:rsidP="00A03C9E">
                      <w:r w:rsidRPr="002404C5">
                        <w:t>C.C. 1.118.564.281</w:t>
                      </w:r>
                    </w:p>
                    <w:p w14:paraId="189E081D" w14:textId="77777777" w:rsidR="00A03C9E" w:rsidRPr="002404C5" w:rsidRDefault="00A03C9E" w:rsidP="00A03C9E">
                      <w:r w:rsidRPr="002404C5">
                        <w:t>leidyhurtado-1@hotmail.com</w:t>
                      </w:r>
                    </w:p>
                    <w:p w14:paraId="01AA0147" w14:textId="77777777" w:rsidR="00A03C9E" w:rsidRDefault="00A03C9E" w:rsidP="00A03C9E">
                      <w:pPr>
                        <w:spacing w:after="0"/>
                      </w:pPr>
                      <w:r>
                        <w:t>Participa en el proceso de aprobaciones o tareas específicas del proyecto.</w:t>
                      </w:r>
                    </w:p>
                    <w:p w14:paraId="71FFB1DE" w14:textId="77777777" w:rsidR="00A03C9E" w:rsidRDefault="00A03C9E" w:rsidP="00A03C9E">
                      <w:pPr>
                        <w:spacing w:after="0"/>
                      </w:pPr>
                      <w:r>
                        <w:t>Iniciativa, Trabajo en equipo, orientación a resultado y mejora continua.</w:t>
                      </w:r>
                    </w:p>
                  </w:txbxContent>
                </v:textbox>
                <w10:wrap anchorx="margin"/>
              </v:shape>
            </w:pict>
          </mc:Fallback>
        </mc:AlternateContent>
      </w:r>
      <w:r>
        <w:rPr>
          <w:noProof/>
        </w:rPr>
        <w:drawing>
          <wp:anchor distT="0" distB="0" distL="114300" distR="114300" simplePos="0" relativeHeight="251716608" behindDoc="0" locked="0" layoutInCell="1" allowOverlap="1" wp14:anchorId="75734E17" wp14:editId="6387C5C9">
            <wp:simplePos x="0" y="0"/>
            <wp:positionH relativeFrom="margin">
              <wp:posOffset>26670</wp:posOffset>
            </wp:positionH>
            <wp:positionV relativeFrom="paragraph">
              <wp:posOffset>38100</wp:posOffset>
            </wp:positionV>
            <wp:extent cx="2448560" cy="2448560"/>
            <wp:effectExtent l="0" t="0" r="8890" b="889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8560" cy="2448560"/>
                    </a:xfrm>
                    <a:prstGeom prst="rect">
                      <a:avLst/>
                    </a:prstGeom>
                  </pic:spPr>
                </pic:pic>
              </a:graphicData>
            </a:graphic>
            <wp14:sizeRelH relativeFrom="margin">
              <wp14:pctWidth>0</wp14:pctWidth>
            </wp14:sizeRelH>
            <wp14:sizeRelV relativeFrom="margin">
              <wp14:pctHeight>0</wp14:pctHeight>
            </wp14:sizeRelV>
          </wp:anchor>
        </w:drawing>
      </w:r>
    </w:p>
    <w:p w14:paraId="070DAB0C" w14:textId="77777777" w:rsidR="00A03C9E" w:rsidRDefault="00A03C9E" w:rsidP="00A03C9E"/>
    <w:p w14:paraId="3267B28B" w14:textId="77777777" w:rsidR="00A03C9E" w:rsidRDefault="00A03C9E" w:rsidP="00A03C9E"/>
    <w:p w14:paraId="4F394767" w14:textId="77777777" w:rsidR="00A03C9E" w:rsidRDefault="00A03C9E" w:rsidP="00A03C9E"/>
    <w:p w14:paraId="63750A24" w14:textId="77777777" w:rsidR="00A03C9E" w:rsidRDefault="00A03C9E" w:rsidP="00A03C9E"/>
    <w:p w14:paraId="1C12EB1C" w14:textId="77777777" w:rsidR="00A03C9E" w:rsidRDefault="00A03C9E" w:rsidP="00A03C9E"/>
    <w:p w14:paraId="1CD25775" w14:textId="77777777" w:rsidR="00A03C9E" w:rsidRDefault="00A03C9E" w:rsidP="00A03C9E"/>
    <w:p w14:paraId="4C71E584" w14:textId="77777777" w:rsidR="00A03C9E" w:rsidRDefault="00A03C9E" w:rsidP="00A03C9E"/>
    <w:p w14:paraId="487ED3C4" w14:textId="77777777" w:rsidR="00A03C9E" w:rsidRDefault="00A03C9E" w:rsidP="00A03C9E">
      <w:pPr>
        <w:pStyle w:val="Ttulo1"/>
        <w:jc w:val="right"/>
      </w:pPr>
      <w:r>
        <w:lastRenderedPageBreak/>
        <w:t>ADMINISTRADOR BASE DE DATOS</w:t>
      </w:r>
    </w:p>
    <w:p w14:paraId="448EE5BD" w14:textId="77777777" w:rsidR="00A03C9E" w:rsidRDefault="00A03C9E" w:rsidP="00A03C9E">
      <w:pPr>
        <w:pStyle w:val="Ttulo1"/>
      </w:pPr>
      <w:r>
        <w:rPr>
          <w:noProof/>
        </w:rPr>
        <mc:AlternateContent>
          <mc:Choice Requires="wps">
            <w:drawing>
              <wp:anchor distT="45720" distB="45720" distL="114300" distR="114300" simplePos="0" relativeHeight="251719680" behindDoc="0" locked="0" layoutInCell="1" allowOverlap="1" wp14:anchorId="6ABB8C8E" wp14:editId="380C09F0">
                <wp:simplePos x="0" y="0"/>
                <wp:positionH relativeFrom="margin">
                  <wp:posOffset>425232</wp:posOffset>
                </wp:positionH>
                <wp:positionV relativeFrom="paragraph">
                  <wp:posOffset>215330</wp:posOffset>
                </wp:positionV>
                <wp:extent cx="2819400" cy="1958454"/>
                <wp:effectExtent l="0" t="0" r="0" b="381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958454"/>
                        </a:xfrm>
                        <a:prstGeom prst="rect">
                          <a:avLst/>
                        </a:prstGeom>
                        <a:solidFill>
                          <a:srgbClr val="FFFFFF"/>
                        </a:solidFill>
                        <a:ln w="9525">
                          <a:noFill/>
                          <a:miter lim="800000"/>
                          <a:headEnd/>
                          <a:tailEnd/>
                        </a:ln>
                      </wps:spPr>
                      <wps:txbx>
                        <w:txbxContent>
                          <w:p w14:paraId="795790E0" w14:textId="77777777" w:rsidR="00A03C9E" w:rsidRDefault="00A03C9E" w:rsidP="00A03C9E">
                            <w:r>
                              <w:t>Duban José Romero Ramírez</w:t>
                            </w:r>
                          </w:p>
                          <w:p w14:paraId="2F5DD717" w14:textId="77777777" w:rsidR="00A03C9E" w:rsidRDefault="00A03C9E" w:rsidP="00A03C9E">
                            <w:r>
                              <w:t>C.C. 80.310.889</w:t>
                            </w:r>
                          </w:p>
                          <w:p w14:paraId="3E114E9E" w14:textId="77777777" w:rsidR="00A03C9E" w:rsidRDefault="00A03C9E" w:rsidP="00A03C9E">
                            <w:r>
                              <w:t>dubanr@gmail.com</w:t>
                            </w:r>
                          </w:p>
                          <w:p w14:paraId="3901E541" w14:textId="77777777" w:rsidR="00A03C9E" w:rsidRDefault="00A03C9E" w:rsidP="00A03C9E">
                            <w:pPr>
                              <w:spacing w:after="0"/>
                              <w:jc w:val="both"/>
                            </w:pPr>
                            <w:r>
                              <w:t>Encargado de gestión, creación y administración de base de datos del proyecto.</w:t>
                            </w:r>
                          </w:p>
                          <w:p w14:paraId="18C4D0FF" w14:textId="77777777" w:rsidR="00A03C9E" w:rsidRDefault="00A03C9E" w:rsidP="00A03C9E">
                            <w:pPr>
                              <w:spacing w:after="0"/>
                              <w:jc w:val="both"/>
                            </w:pPr>
                            <w:r>
                              <w:t>Es proactivo, responsable, colaborador.</w:t>
                            </w:r>
                          </w:p>
                          <w:p w14:paraId="51928D12" w14:textId="77777777" w:rsidR="00A03C9E" w:rsidRDefault="00A03C9E" w:rsidP="00A03C9E">
                            <w:pPr>
                              <w:pStyle w:val="Sinespaciado"/>
                            </w:pPr>
                          </w:p>
                          <w:p w14:paraId="7E3ABB7C"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B8C8E" id="_x0000_s1036" type="#_x0000_t202" style="position:absolute;margin-left:33.5pt;margin-top:16.95pt;width:222pt;height:154.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" stroked="f">
                <v:textbox>
                  <w:txbxContent>
                    <w:p w14:paraId="795790E0" w14:textId="77777777" w:rsidR="00A03C9E" w:rsidRDefault="00A03C9E" w:rsidP="00A03C9E">
                      <w:r>
                        <w:t>Duban José Romero Ramírez</w:t>
                      </w:r>
                    </w:p>
                    <w:p w14:paraId="2F5DD717" w14:textId="77777777" w:rsidR="00A03C9E" w:rsidRDefault="00A03C9E" w:rsidP="00A03C9E">
                      <w:r>
                        <w:t>C.C. 80.310.889</w:t>
                      </w:r>
                    </w:p>
                    <w:p w14:paraId="3E114E9E" w14:textId="77777777" w:rsidR="00A03C9E" w:rsidRDefault="00A03C9E" w:rsidP="00A03C9E">
                      <w:r>
                        <w:t>dubanr@gmail.com</w:t>
                      </w:r>
                    </w:p>
                    <w:p w14:paraId="3901E541" w14:textId="77777777" w:rsidR="00A03C9E" w:rsidRDefault="00A03C9E" w:rsidP="00A03C9E">
                      <w:pPr>
                        <w:spacing w:after="0"/>
                        <w:jc w:val="both"/>
                      </w:pPr>
                      <w:r>
                        <w:t>Encargado de gestión, creación y administración de base de datos del proyecto.</w:t>
                      </w:r>
                    </w:p>
                    <w:p w14:paraId="18C4D0FF" w14:textId="77777777" w:rsidR="00A03C9E" w:rsidRDefault="00A03C9E" w:rsidP="00A03C9E">
                      <w:pPr>
                        <w:spacing w:after="0"/>
                        <w:jc w:val="both"/>
                      </w:pPr>
                      <w:r>
                        <w:t>Es proactivo, responsable, colaborador.</w:t>
                      </w:r>
                    </w:p>
                    <w:p w14:paraId="51928D12" w14:textId="77777777" w:rsidR="00A03C9E" w:rsidRDefault="00A03C9E" w:rsidP="00A03C9E">
                      <w:pPr>
                        <w:pStyle w:val="Sinespaciado"/>
                      </w:pPr>
                    </w:p>
                    <w:p w14:paraId="7E3ABB7C" w14:textId="77777777" w:rsidR="00A03C9E" w:rsidRDefault="00A03C9E" w:rsidP="00A03C9E"/>
                  </w:txbxContent>
                </v:textbox>
                <w10:wrap anchorx="margin"/>
              </v:shape>
            </w:pict>
          </mc:Fallback>
        </mc:AlternateContent>
      </w:r>
      <w:r>
        <w:rPr>
          <w:noProof/>
        </w:rPr>
        <w:drawing>
          <wp:anchor distT="0" distB="0" distL="114300" distR="114300" simplePos="0" relativeHeight="251718656" behindDoc="0" locked="0" layoutInCell="1" allowOverlap="1" wp14:anchorId="40E61AAC" wp14:editId="569A1432">
            <wp:simplePos x="0" y="0"/>
            <wp:positionH relativeFrom="margin">
              <wp:posOffset>3448050</wp:posOffset>
            </wp:positionH>
            <wp:positionV relativeFrom="paragraph">
              <wp:posOffset>311150</wp:posOffset>
            </wp:positionV>
            <wp:extent cx="2524125" cy="252412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125" cy="25241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9104DD7" w14:textId="77777777" w:rsidR="00A03C9E" w:rsidRPr="00077496" w:rsidRDefault="00A03C9E" w:rsidP="00A03C9E"/>
    <w:p w14:paraId="41870434" w14:textId="77777777" w:rsidR="00A03C9E" w:rsidRPr="00077496" w:rsidRDefault="00A03C9E" w:rsidP="00A03C9E"/>
    <w:p w14:paraId="73B90339" w14:textId="77777777" w:rsidR="00A03C9E" w:rsidRDefault="00A03C9E" w:rsidP="00A03C9E">
      <w:pPr>
        <w:rPr>
          <w:rFonts w:asciiTheme="majorHAnsi" w:eastAsiaTheme="majorEastAsia" w:hAnsiTheme="majorHAnsi" w:cstheme="majorBidi"/>
          <w:bCs/>
          <w:caps/>
          <w:color w:val="7A7A7A" w:themeColor="accent1"/>
          <w:sz w:val="28"/>
          <w:szCs w:val="28"/>
        </w:rPr>
      </w:pPr>
    </w:p>
    <w:p w14:paraId="1BBD94B9" w14:textId="77777777" w:rsidR="00A03C9E" w:rsidRDefault="00A03C9E" w:rsidP="00A03C9E">
      <w:pPr>
        <w:tabs>
          <w:tab w:val="left" w:pos="2280"/>
        </w:tabs>
      </w:pPr>
      <w:r>
        <w:tab/>
      </w:r>
    </w:p>
    <w:p w14:paraId="52FF5027" w14:textId="77777777" w:rsidR="00A03C9E" w:rsidRDefault="00A03C9E" w:rsidP="00A03C9E">
      <w:pPr>
        <w:tabs>
          <w:tab w:val="left" w:pos="2280"/>
        </w:tabs>
      </w:pPr>
    </w:p>
    <w:p w14:paraId="27B2C4EE" w14:textId="77777777" w:rsidR="00A03C9E" w:rsidRPr="000D2EFF" w:rsidRDefault="00A03C9E" w:rsidP="00A03C9E">
      <w:pPr>
        <w:pStyle w:val="Ttulo1"/>
        <w:rPr>
          <w:sz w:val="4"/>
          <w:szCs w:val="4"/>
        </w:rPr>
      </w:pPr>
    </w:p>
    <w:p w14:paraId="1039B35C" w14:textId="77777777" w:rsidR="00A03C9E" w:rsidRDefault="00A03C9E" w:rsidP="00A03C9E">
      <w:pPr>
        <w:pStyle w:val="Ttulo1"/>
      </w:pPr>
      <w:r>
        <w:t>PRODUCT OWNER</w:t>
      </w:r>
    </w:p>
    <w:p w14:paraId="10A27C2F" w14:textId="77777777" w:rsidR="00A03C9E" w:rsidRDefault="00A03C9E" w:rsidP="00A03C9E">
      <w:r>
        <w:rPr>
          <w:noProof/>
        </w:rPr>
        <w:drawing>
          <wp:anchor distT="0" distB="0" distL="114300" distR="114300" simplePos="0" relativeHeight="251720704" behindDoc="0" locked="0" layoutInCell="1" allowOverlap="1" wp14:anchorId="7005A897" wp14:editId="24218E4F">
            <wp:simplePos x="0" y="0"/>
            <wp:positionH relativeFrom="margin">
              <wp:posOffset>-81915</wp:posOffset>
            </wp:positionH>
            <wp:positionV relativeFrom="paragraph">
              <wp:posOffset>331470</wp:posOffset>
            </wp:positionV>
            <wp:extent cx="2836014" cy="2613736"/>
            <wp:effectExtent l="0" t="0" r="254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2" cstate="print">
                      <a:extLst>
                        <a:ext uri="{28A0092B-C50C-407E-A947-70E740481C1C}">
                          <a14:useLocalDpi xmlns:a14="http://schemas.microsoft.com/office/drawing/2010/main" val="0"/>
                        </a:ext>
                      </a:extLst>
                    </a:blip>
                    <a:srcRect t="3610" b="4229"/>
                    <a:stretch/>
                  </pic:blipFill>
                  <pic:spPr bwMode="auto">
                    <a:xfrm>
                      <a:off x="0" y="0"/>
                      <a:ext cx="2836014" cy="2613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2CD8C" w14:textId="77777777" w:rsidR="00A03C9E" w:rsidRDefault="00A03C9E" w:rsidP="00A03C9E">
      <w:r>
        <w:rPr>
          <w:noProof/>
        </w:rPr>
        <mc:AlternateContent>
          <mc:Choice Requires="wps">
            <w:drawing>
              <wp:anchor distT="45720" distB="45720" distL="114300" distR="114300" simplePos="0" relativeHeight="251721728" behindDoc="0" locked="0" layoutInCell="1" allowOverlap="1" wp14:anchorId="365D4471" wp14:editId="3317716D">
                <wp:simplePos x="0" y="0"/>
                <wp:positionH relativeFrom="margin">
                  <wp:posOffset>2835560</wp:posOffset>
                </wp:positionH>
                <wp:positionV relativeFrom="paragraph">
                  <wp:posOffset>23495</wp:posOffset>
                </wp:positionV>
                <wp:extent cx="2819400" cy="27127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712720"/>
                        </a:xfrm>
                        <a:prstGeom prst="rect">
                          <a:avLst/>
                        </a:prstGeom>
                        <a:solidFill>
                          <a:srgbClr val="FFFFFF"/>
                        </a:solidFill>
                        <a:ln w="9525">
                          <a:noFill/>
                          <a:miter lim="800000"/>
                          <a:headEnd/>
                          <a:tailEnd/>
                        </a:ln>
                      </wps:spPr>
                      <wps:txbx>
                        <w:txbxContent>
                          <w:p w14:paraId="2E377CFC" w14:textId="77777777" w:rsidR="00A03C9E" w:rsidRPr="002404C5" w:rsidRDefault="00A03C9E" w:rsidP="00A03C9E">
                            <w:r>
                              <w:t>Alejandra Gómez Sánchez</w:t>
                            </w:r>
                          </w:p>
                          <w:p w14:paraId="21C2899E" w14:textId="77777777" w:rsidR="00A03C9E" w:rsidRPr="002404C5" w:rsidRDefault="00A03C9E" w:rsidP="00A03C9E">
                            <w:r w:rsidRPr="002404C5">
                              <w:t>C.C. 1.110.580.887</w:t>
                            </w:r>
                          </w:p>
                          <w:p w14:paraId="3F264379" w14:textId="77777777" w:rsidR="00A03C9E" w:rsidRPr="002404C5" w:rsidRDefault="001767DD" w:rsidP="00A03C9E">
                            <w:hyperlink r:id="rId13" w:history="1">
                              <w:r w:rsidR="00A03C9E" w:rsidRPr="002404C5">
                                <w:rPr>
                                  <w:rStyle w:val="Hipervnculo"/>
                                  <w:color w:val="auto"/>
                                  <w:u w:val="none"/>
                                </w:rPr>
                                <w:t>aleja-1202-97@hotmail.com</w:t>
                              </w:r>
                            </w:hyperlink>
                          </w:p>
                          <w:p w14:paraId="39F740F7" w14:textId="77777777" w:rsidR="00A03C9E" w:rsidRDefault="00A03C9E" w:rsidP="00A03C9E">
                            <w:pPr>
                              <w:pStyle w:val="Sinespaciado"/>
                              <w:jc w:val="both"/>
                            </w:pPr>
                            <w:r>
                              <w:t>Encargada de transmitir los requerimientos del cliente del cliente al equipo de trabajo, asegurando que el equipo tenga claro el objetivo del producto y priorizando las tareas.</w:t>
                            </w:r>
                          </w:p>
                          <w:p w14:paraId="5D840C8F" w14:textId="77777777" w:rsidR="00A03C9E" w:rsidRDefault="00A03C9E" w:rsidP="00A03C9E">
                            <w:pPr>
                              <w:pStyle w:val="Sinespaciado"/>
                              <w:jc w:val="both"/>
                            </w:pPr>
                            <w:r>
                              <w:t>Soy una mujer en constate proceso de aprendizaje y presta a incorporar criticas positivas y constructivas,</w:t>
                            </w:r>
                          </w:p>
                          <w:p w14:paraId="2DE2B912" w14:textId="77777777" w:rsidR="00A03C9E" w:rsidRDefault="00A03C9E" w:rsidP="00A03C9E">
                            <w:pPr>
                              <w:pStyle w:val="Sinespaciado"/>
                              <w:jc w:val="both"/>
                            </w:pPr>
                            <w:r>
                              <w:t>honesta, cordial, con alta capacidad de trabajo en equipo</w:t>
                            </w:r>
                          </w:p>
                          <w:p w14:paraId="6DE2A953" w14:textId="77777777" w:rsidR="00A03C9E" w:rsidRDefault="00A03C9E" w:rsidP="00A03C9E">
                            <w:pPr>
                              <w:pStyle w:val="Sinespaciado"/>
                            </w:pPr>
                          </w:p>
                          <w:p w14:paraId="2B86C16D" w14:textId="77777777" w:rsidR="00A03C9E" w:rsidRDefault="00A03C9E" w:rsidP="00A03C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D4471" id="_x0000_s1037" type="#_x0000_t202" style="position:absolute;margin-left:223.25pt;margin-top:1.85pt;width:222pt;height:213.6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" stroked="f">
                <v:textbox>
                  <w:txbxContent>
                    <w:p w14:paraId="2E377CFC" w14:textId="77777777" w:rsidR="00A03C9E" w:rsidRPr="002404C5" w:rsidRDefault="00A03C9E" w:rsidP="00A03C9E">
                      <w:r>
                        <w:t>Alejandra Gómez Sánchez</w:t>
                      </w:r>
                    </w:p>
                    <w:p w14:paraId="21C2899E" w14:textId="77777777" w:rsidR="00A03C9E" w:rsidRPr="002404C5" w:rsidRDefault="00A03C9E" w:rsidP="00A03C9E">
                      <w:r w:rsidRPr="002404C5">
                        <w:t>C.C. 1.110.580.887</w:t>
                      </w:r>
                    </w:p>
                    <w:p w14:paraId="3F264379" w14:textId="77777777" w:rsidR="00A03C9E" w:rsidRPr="002404C5" w:rsidRDefault="001767DD" w:rsidP="00A03C9E">
                      <w:hyperlink r:id="rId14" w:history="1">
                        <w:r w:rsidR="00A03C9E" w:rsidRPr="002404C5">
                          <w:rPr>
                            <w:rStyle w:val="Hipervnculo"/>
                            <w:color w:val="auto"/>
                            <w:u w:val="none"/>
                          </w:rPr>
                          <w:t>aleja-1202-97@hotmail.com</w:t>
                        </w:r>
                      </w:hyperlink>
                    </w:p>
                    <w:p w14:paraId="39F740F7" w14:textId="77777777" w:rsidR="00A03C9E" w:rsidRDefault="00A03C9E" w:rsidP="00A03C9E">
                      <w:pPr>
                        <w:pStyle w:val="Sinespaciado"/>
                        <w:jc w:val="both"/>
                      </w:pPr>
                      <w:r>
                        <w:t>Encargada de transmitir los requerimientos del cliente del cliente al equipo de trabajo, asegurando que el equipo tenga claro el objetivo del producto y priorizando las tareas.</w:t>
                      </w:r>
                    </w:p>
                    <w:p w14:paraId="5D840C8F" w14:textId="77777777" w:rsidR="00A03C9E" w:rsidRDefault="00A03C9E" w:rsidP="00A03C9E">
                      <w:pPr>
                        <w:pStyle w:val="Sinespaciado"/>
                        <w:jc w:val="both"/>
                      </w:pPr>
                      <w:r>
                        <w:t>Soy una mujer en constate proceso de aprendizaje y presta a incorporar criticas positivas y constructivas,</w:t>
                      </w:r>
                    </w:p>
                    <w:p w14:paraId="2DE2B912" w14:textId="77777777" w:rsidR="00A03C9E" w:rsidRDefault="00A03C9E" w:rsidP="00A03C9E">
                      <w:pPr>
                        <w:pStyle w:val="Sinespaciado"/>
                        <w:jc w:val="both"/>
                      </w:pPr>
                      <w:r>
                        <w:t>honesta, cordial, con alta capacidad de trabajo en equipo</w:t>
                      </w:r>
                    </w:p>
                    <w:p w14:paraId="6DE2A953" w14:textId="77777777" w:rsidR="00A03C9E" w:rsidRDefault="00A03C9E" w:rsidP="00A03C9E">
                      <w:pPr>
                        <w:pStyle w:val="Sinespaciado"/>
                      </w:pPr>
                    </w:p>
                    <w:p w14:paraId="2B86C16D" w14:textId="77777777" w:rsidR="00A03C9E" w:rsidRDefault="00A03C9E" w:rsidP="00A03C9E"/>
                  </w:txbxContent>
                </v:textbox>
                <w10:wrap anchorx="margin"/>
              </v:shape>
            </w:pict>
          </mc:Fallback>
        </mc:AlternateContent>
      </w:r>
      <w:r>
        <w:t>PROTE</w:t>
      </w:r>
    </w:p>
    <w:p w14:paraId="69144FB8" w14:textId="77777777" w:rsidR="00A03C9E" w:rsidRPr="005F5D22" w:rsidRDefault="00A03C9E" w:rsidP="00A03C9E"/>
    <w:p w14:paraId="4B433A35" w14:textId="77777777" w:rsidR="00A03C9E" w:rsidRPr="005F5D22" w:rsidRDefault="00A03C9E" w:rsidP="00A03C9E"/>
    <w:p w14:paraId="6D1CE076" w14:textId="77777777" w:rsidR="00A03C9E" w:rsidRPr="005F5D22" w:rsidRDefault="00A03C9E" w:rsidP="00A03C9E"/>
    <w:p w14:paraId="07DC0D93" w14:textId="77777777" w:rsidR="00A03C9E" w:rsidRPr="005F5D22" w:rsidRDefault="00A03C9E" w:rsidP="00A03C9E"/>
    <w:p w14:paraId="200179E0" w14:textId="77777777" w:rsidR="00A03C9E" w:rsidRPr="005F5D22" w:rsidRDefault="00A03C9E" w:rsidP="00A03C9E"/>
    <w:p w14:paraId="73AD4610" w14:textId="77777777" w:rsidR="00A03C9E" w:rsidRDefault="00A03C9E" w:rsidP="00A03C9E">
      <w:pPr>
        <w:pStyle w:val="Ttulo1"/>
        <w:jc w:val="center"/>
      </w:pPr>
    </w:p>
    <w:p w14:paraId="5965BCC9" w14:textId="77777777" w:rsidR="00A03C9E" w:rsidRDefault="00A03C9E" w:rsidP="00A03C9E">
      <w:pPr>
        <w:pStyle w:val="Ttulo1"/>
        <w:jc w:val="center"/>
      </w:pPr>
    </w:p>
    <w:p w14:paraId="2F08574B" w14:textId="77777777" w:rsidR="00A03C9E" w:rsidRDefault="00A03C9E" w:rsidP="00A03C9E"/>
    <w:p w14:paraId="6E099DC7" w14:textId="77777777" w:rsidR="00A03C9E" w:rsidRDefault="00A03C9E" w:rsidP="00A03C9E">
      <w:r>
        <w:rPr>
          <w:noProof/>
        </w:rPr>
        <w:drawing>
          <wp:inline distT="0" distB="0" distL="0" distR="0" wp14:anchorId="25673C4A" wp14:editId="0480A69F">
            <wp:extent cx="6227445" cy="996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6227445" cy="996950"/>
                    </a:xfrm>
                    <a:prstGeom prst="rect">
                      <a:avLst/>
                    </a:prstGeom>
                  </pic:spPr>
                </pic:pic>
              </a:graphicData>
            </a:graphic>
          </wp:inline>
        </w:drawing>
      </w:r>
    </w:p>
    <w:p w14:paraId="01F6CAB7" w14:textId="77777777" w:rsidR="00A03C9E" w:rsidRDefault="00A03C9E" w:rsidP="00A03C9E"/>
    <w:p w14:paraId="73CB85DA" w14:textId="77777777" w:rsidR="00A03C9E" w:rsidRDefault="00A03C9E" w:rsidP="00A03C9E"/>
    <w:p w14:paraId="61DADEF4" w14:textId="77777777" w:rsidR="00A03C9E" w:rsidRPr="00961437" w:rsidRDefault="00A03C9E" w:rsidP="00A03C9E"/>
    <w:p w14:paraId="64F7C679" w14:textId="367CF265" w:rsidR="00CE2AAA" w:rsidRPr="00D22B17" w:rsidRDefault="005F5D22" w:rsidP="00CE2AAA">
      <w:pPr>
        <w:pStyle w:val="Ttulo1"/>
        <w:jc w:val="center"/>
        <w:rPr>
          <w:color w:val="auto"/>
          <w:sz w:val="32"/>
          <w:szCs w:val="32"/>
        </w:rPr>
      </w:pPr>
      <w:r w:rsidRPr="00D22B17">
        <w:rPr>
          <w:color w:val="auto"/>
          <w:sz w:val="32"/>
          <w:szCs w:val="32"/>
        </w:rPr>
        <w:lastRenderedPageBreak/>
        <w:t>PROYECTO AGROROMERO</w:t>
      </w:r>
    </w:p>
    <w:p w14:paraId="57C7AF40" w14:textId="39CB1BF1" w:rsidR="00E41A49" w:rsidRDefault="00DE7263" w:rsidP="00F91977">
      <w:pPr>
        <w:pStyle w:val="Prrafodelista"/>
        <w:numPr>
          <w:ilvl w:val="0"/>
          <w:numId w:val="11"/>
        </w:numPr>
        <w:rPr>
          <w:sz w:val="24"/>
          <w:szCs w:val="24"/>
        </w:rPr>
      </w:pPr>
      <w:r w:rsidRPr="00F91977">
        <w:rPr>
          <w:sz w:val="24"/>
          <w:szCs w:val="24"/>
        </w:rPr>
        <w:t xml:space="preserve">SPRINT </w:t>
      </w:r>
      <w:r w:rsidR="00513173">
        <w:rPr>
          <w:sz w:val="24"/>
          <w:szCs w:val="24"/>
        </w:rPr>
        <w:t>3</w:t>
      </w:r>
      <w:r w:rsidR="00F91977" w:rsidRPr="00F91977">
        <w:rPr>
          <w:sz w:val="24"/>
          <w:szCs w:val="24"/>
        </w:rPr>
        <w:t xml:space="preserve">: </w:t>
      </w:r>
      <w:r w:rsidR="00513173">
        <w:rPr>
          <w:sz w:val="24"/>
          <w:szCs w:val="24"/>
        </w:rPr>
        <w:t>CREAR EL BACKKEND PARA LA APLICACIÓN</w:t>
      </w:r>
    </w:p>
    <w:p w14:paraId="3FFBCB2F" w14:textId="77777777" w:rsidR="00513173" w:rsidRDefault="00513173" w:rsidP="00513173">
      <w:pPr>
        <w:pStyle w:val="Prrafodelista"/>
        <w:rPr>
          <w:sz w:val="24"/>
          <w:szCs w:val="24"/>
        </w:rPr>
      </w:pPr>
    </w:p>
    <w:p w14:paraId="302619D1" w14:textId="799C9640" w:rsidR="00513173" w:rsidRDefault="00513173" w:rsidP="00513173">
      <w:pPr>
        <w:pStyle w:val="Prrafodelista"/>
        <w:jc w:val="both"/>
      </w:pPr>
      <w:r>
        <w:rPr>
          <w:noProof/>
        </w:rPr>
        <w:drawing>
          <wp:anchor distT="0" distB="0" distL="114300" distR="114300" simplePos="0" relativeHeight="251734016" behindDoc="1" locked="0" layoutInCell="1" allowOverlap="1" wp14:anchorId="04F36ADD" wp14:editId="4D62599F">
            <wp:simplePos x="0" y="0"/>
            <wp:positionH relativeFrom="column">
              <wp:posOffset>-635</wp:posOffset>
            </wp:positionH>
            <wp:positionV relativeFrom="paragraph">
              <wp:posOffset>676547</wp:posOffset>
            </wp:positionV>
            <wp:extent cx="6227445" cy="3877310"/>
            <wp:effectExtent l="0" t="0" r="0" b="0"/>
            <wp:wrapTight wrapText="bothSides">
              <wp:wrapPolygon edited="0">
                <wp:start x="0" y="0"/>
                <wp:lineTo x="0" y="21508"/>
                <wp:lineTo x="21541" y="21508"/>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6227445" cy="3877310"/>
                    </a:xfrm>
                    <a:prstGeom prst="rect">
                      <a:avLst/>
                    </a:prstGeom>
                  </pic:spPr>
                </pic:pic>
              </a:graphicData>
            </a:graphic>
            <wp14:sizeRelH relativeFrom="page">
              <wp14:pctWidth>0</wp14:pctWidth>
            </wp14:sizeRelH>
            <wp14:sizeRelV relativeFrom="page">
              <wp14:pctHeight>0</wp14:pctHeight>
            </wp14:sizeRelV>
          </wp:anchor>
        </w:drawing>
      </w:r>
      <w:r w:rsidRPr="00513173">
        <w:t xml:space="preserve">El </w:t>
      </w:r>
      <w:proofErr w:type="spellStart"/>
      <w:r w:rsidRPr="00513173">
        <w:t>backend</w:t>
      </w:r>
      <w:proofErr w:type="spellEnd"/>
      <w:r w:rsidRPr="00513173">
        <w:t xml:space="preserve"> es la parte del desarrollo web que se encarga de que toda la lógica de una página </w:t>
      </w:r>
      <w:proofErr w:type="gramStart"/>
      <w:r w:rsidRPr="00513173">
        <w:t>web  funcione</w:t>
      </w:r>
      <w:proofErr w:type="gramEnd"/>
      <w:r w:rsidRPr="00513173">
        <w:t>. Se trata del conjunto de acciones que pasan en una web pero que no vemos como, por ejemplo, la comunicación con el servidor.</w:t>
      </w:r>
    </w:p>
    <w:p w14:paraId="29554E7C" w14:textId="04A09C38" w:rsidR="00513173" w:rsidRDefault="005A6C5E" w:rsidP="00513173">
      <w:pPr>
        <w:pStyle w:val="Prrafodelista"/>
        <w:jc w:val="both"/>
      </w:pPr>
      <w:r>
        <w:rPr>
          <w:noProof/>
        </w:rPr>
        <w:drawing>
          <wp:anchor distT="0" distB="0" distL="114300" distR="114300" simplePos="0" relativeHeight="251735040" behindDoc="1" locked="0" layoutInCell="1" allowOverlap="1" wp14:anchorId="567BF9D7" wp14:editId="4F8BC470">
            <wp:simplePos x="0" y="0"/>
            <wp:positionH relativeFrom="column">
              <wp:posOffset>-635</wp:posOffset>
            </wp:positionH>
            <wp:positionV relativeFrom="paragraph">
              <wp:posOffset>4309745</wp:posOffset>
            </wp:positionV>
            <wp:extent cx="6227445" cy="1517650"/>
            <wp:effectExtent l="0" t="0" r="0" b="6350"/>
            <wp:wrapTight wrapText="bothSides">
              <wp:wrapPolygon edited="0">
                <wp:start x="0" y="0"/>
                <wp:lineTo x="0" y="21510"/>
                <wp:lineTo x="21541" y="21510"/>
                <wp:lineTo x="2154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7">
                      <a:extLst>
                        <a:ext uri="{28A0092B-C50C-407E-A947-70E740481C1C}">
                          <a14:useLocalDpi xmlns:a14="http://schemas.microsoft.com/office/drawing/2010/main" val="0"/>
                        </a:ext>
                      </a:extLst>
                    </a:blip>
                    <a:stretch>
                      <a:fillRect/>
                    </a:stretch>
                  </pic:blipFill>
                  <pic:spPr>
                    <a:xfrm>
                      <a:off x="0" y="0"/>
                      <a:ext cx="6227445" cy="1517650"/>
                    </a:xfrm>
                    <a:prstGeom prst="rect">
                      <a:avLst/>
                    </a:prstGeom>
                  </pic:spPr>
                </pic:pic>
              </a:graphicData>
            </a:graphic>
            <wp14:sizeRelH relativeFrom="page">
              <wp14:pctWidth>0</wp14:pctWidth>
            </wp14:sizeRelH>
            <wp14:sizeRelV relativeFrom="page">
              <wp14:pctHeight>0</wp14:pctHeight>
            </wp14:sizeRelV>
          </wp:anchor>
        </w:drawing>
      </w:r>
    </w:p>
    <w:p w14:paraId="3F1C7A0B" w14:textId="43D233F8" w:rsidR="00513173" w:rsidRPr="00513173" w:rsidRDefault="00513173" w:rsidP="00513173">
      <w:pPr>
        <w:pStyle w:val="Prrafodelista"/>
        <w:jc w:val="both"/>
        <w:rPr>
          <w:lang w:val="es-CO"/>
        </w:rPr>
      </w:pPr>
    </w:p>
    <w:p w14:paraId="30E0E318" w14:textId="3986D4DB" w:rsidR="00513173" w:rsidRDefault="00513173" w:rsidP="00513173">
      <w:pPr>
        <w:pStyle w:val="Prrafodelista"/>
        <w:jc w:val="both"/>
      </w:pPr>
    </w:p>
    <w:p w14:paraId="25C0C9AB" w14:textId="70055F6A" w:rsidR="00513173" w:rsidRDefault="00513173" w:rsidP="00513173">
      <w:pPr>
        <w:pStyle w:val="Prrafodelista"/>
        <w:jc w:val="both"/>
      </w:pPr>
    </w:p>
    <w:p w14:paraId="192A4B7D" w14:textId="069EB622" w:rsidR="00513173" w:rsidRDefault="00513173" w:rsidP="00513173">
      <w:pPr>
        <w:pStyle w:val="Prrafodelista"/>
        <w:jc w:val="both"/>
      </w:pPr>
    </w:p>
    <w:p w14:paraId="11BDE0EA" w14:textId="3C6A2B14" w:rsidR="00513173" w:rsidRDefault="00513173" w:rsidP="00513173">
      <w:pPr>
        <w:pStyle w:val="Prrafodelista"/>
        <w:jc w:val="both"/>
      </w:pPr>
    </w:p>
    <w:p w14:paraId="50036F56" w14:textId="2ED3249D" w:rsidR="00513173" w:rsidRDefault="00513173" w:rsidP="00513173">
      <w:pPr>
        <w:pStyle w:val="Prrafodelista"/>
        <w:jc w:val="both"/>
      </w:pPr>
    </w:p>
    <w:p w14:paraId="753063DD" w14:textId="5C740467" w:rsidR="00513173" w:rsidRDefault="00513173" w:rsidP="00513173">
      <w:pPr>
        <w:pStyle w:val="Prrafodelista"/>
        <w:jc w:val="both"/>
      </w:pPr>
    </w:p>
    <w:p w14:paraId="69D9CBA4" w14:textId="636645D1" w:rsidR="00513173" w:rsidRDefault="00513173" w:rsidP="00513173">
      <w:pPr>
        <w:pStyle w:val="Prrafodelista"/>
        <w:jc w:val="both"/>
      </w:pPr>
    </w:p>
    <w:p w14:paraId="449E0894" w14:textId="7DBBFC7D" w:rsidR="00513173" w:rsidRDefault="00513173" w:rsidP="005A6C5E">
      <w:pPr>
        <w:jc w:val="both"/>
      </w:pPr>
    </w:p>
    <w:p w14:paraId="67CE8146" w14:textId="32C165B2" w:rsidR="00513173" w:rsidRPr="00513173" w:rsidRDefault="00513173" w:rsidP="00513173">
      <w:pPr>
        <w:pStyle w:val="Prrafodelista"/>
        <w:numPr>
          <w:ilvl w:val="0"/>
          <w:numId w:val="12"/>
        </w:numPr>
        <w:spacing w:after="0" w:line="240" w:lineRule="auto"/>
        <w:rPr>
          <w:rFonts w:ascii="Times New Roman" w:eastAsia="Times New Roman" w:hAnsi="Times New Roman" w:cs="Times New Roman"/>
          <w:sz w:val="24"/>
          <w:szCs w:val="24"/>
          <w:lang w:val="es-CO" w:eastAsia="es-ES_tradnl"/>
        </w:rPr>
      </w:pPr>
      <w:r>
        <w:rPr>
          <w:b/>
          <w:bCs/>
          <w:noProof/>
        </w:rPr>
        <w:lastRenderedPageBreak/>
        <w:drawing>
          <wp:anchor distT="0" distB="0" distL="114300" distR="114300" simplePos="0" relativeHeight="251732992" behindDoc="1" locked="0" layoutInCell="1" allowOverlap="1" wp14:anchorId="4097A016" wp14:editId="4665244D">
            <wp:simplePos x="0" y="0"/>
            <wp:positionH relativeFrom="column">
              <wp:posOffset>0</wp:posOffset>
            </wp:positionH>
            <wp:positionV relativeFrom="paragraph">
              <wp:posOffset>606153</wp:posOffset>
            </wp:positionV>
            <wp:extent cx="6227445" cy="2836545"/>
            <wp:effectExtent l="0" t="0" r="0" b="0"/>
            <wp:wrapTight wrapText="bothSides">
              <wp:wrapPolygon edited="0">
                <wp:start x="0" y="0"/>
                <wp:lineTo x="0" y="21469"/>
                <wp:lineTo x="21541" y="21469"/>
                <wp:lineTo x="2154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6227445" cy="2836545"/>
                    </a:xfrm>
                    <a:prstGeom prst="rect">
                      <a:avLst/>
                    </a:prstGeom>
                  </pic:spPr>
                </pic:pic>
              </a:graphicData>
            </a:graphic>
            <wp14:sizeRelH relativeFrom="page">
              <wp14:pctWidth>0</wp14:pctWidth>
            </wp14:sizeRelH>
            <wp14:sizeRelV relativeFrom="page">
              <wp14:pctHeight>0</wp14:pctHeight>
            </wp14:sizeRelV>
          </wp:anchor>
        </w:drawing>
      </w:r>
      <w:r w:rsidRPr="00513173">
        <w:rPr>
          <w:rFonts w:ascii="Times New Roman" w:eastAsia="Times New Roman" w:hAnsi="Times New Roman" w:cs="Times New Roman"/>
          <w:sz w:val="24"/>
          <w:szCs w:val="24"/>
          <w:lang w:val="es-CO" w:eastAsia="es-ES_tradnl"/>
        </w:rPr>
        <w:t>Crear controladores REST para la empresa El sistema devuelve responses 200 en la ruta /enterprises con los siguientes verbos: GET POST El sistema devuelve responses 200 en la ruta /enterprises/[id] con los siguientes verbos: GET PATCH DELETE</w:t>
      </w:r>
    </w:p>
    <w:p w14:paraId="2FD248BD" w14:textId="59FF5088" w:rsidR="00513173" w:rsidRPr="00513173" w:rsidRDefault="00513173" w:rsidP="00513173">
      <w:pPr>
        <w:pStyle w:val="Prrafodelista"/>
        <w:ind w:left="1440"/>
        <w:jc w:val="both"/>
      </w:pPr>
    </w:p>
    <w:p w14:paraId="6AB056B5" w14:textId="521AE9A1" w:rsidR="00513173" w:rsidRPr="00513173" w:rsidRDefault="00513173" w:rsidP="00513173">
      <w:pPr>
        <w:pStyle w:val="Prrafodelista"/>
        <w:jc w:val="both"/>
      </w:pPr>
      <w:r w:rsidRPr="00513173">
        <w:t xml:space="preserve">2. </w:t>
      </w:r>
      <w:r w:rsidRPr="00513173">
        <w:t>Crear controladores REST para los usuarios</w:t>
      </w:r>
      <w:r w:rsidR="005A6C5E">
        <w:t>:</w:t>
      </w:r>
      <w:r w:rsidRPr="00513173">
        <w:t xml:space="preserve"> El sistema devuelve reponses 200 en la ruta /users con los siguientes verbos: GET POST El sistema devuelve responses 200 en la ruta /user/[id] con los siguientes verbos: GET PATCH DELETE</w:t>
      </w:r>
    </w:p>
    <w:p w14:paraId="03BEB1E7" w14:textId="04544813" w:rsidR="00513173" w:rsidRPr="00513173" w:rsidRDefault="005A6C5E" w:rsidP="00F91977">
      <w:pPr>
        <w:rPr>
          <w:b/>
          <w:bCs/>
          <w:lang w:val="es-CO"/>
        </w:rPr>
      </w:pPr>
      <w:r>
        <w:rPr>
          <w:b/>
          <w:bCs/>
          <w:noProof/>
          <w:lang w:val="es-CO"/>
        </w:rPr>
        <w:drawing>
          <wp:anchor distT="0" distB="0" distL="114300" distR="114300" simplePos="0" relativeHeight="251736064" behindDoc="1" locked="0" layoutInCell="1" allowOverlap="1" wp14:anchorId="25D25F6E" wp14:editId="7347F5EE">
            <wp:simplePos x="0" y="0"/>
            <wp:positionH relativeFrom="column">
              <wp:posOffset>0</wp:posOffset>
            </wp:positionH>
            <wp:positionV relativeFrom="paragraph">
              <wp:posOffset>182880</wp:posOffset>
            </wp:positionV>
            <wp:extent cx="6227445" cy="2860675"/>
            <wp:effectExtent l="0" t="0" r="0" b="0"/>
            <wp:wrapTight wrapText="bothSides">
              <wp:wrapPolygon edited="0">
                <wp:start x="0" y="0"/>
                <wp:lineTo x="0" y="21480"/>
                <wp:lineTo x="21541" y="21480"/>
                <wp:lineTo x="2154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9">
                      <a:extLst>
                        <a:ext uri="{28A0092B-C50C-407E-A947-70E740481C1C}">
                          <a14:useLocalDpi xmlns:a14="http://schemas.microsoft.com/office/drawing/2010/main" val="0"/>
                        </a:ext>
                      </a:extLst>
                    </a:blip>
                    <a:stretch>
                      <a:fillRect/>
                    </a:stretch>
                  </pic:blipFill>
                  <pic:spPr>
                    <a:xfrm>
                      <a:off x="0" y="0"/>
                      <a:ext cx="6227445" cy="2860675"/>
                    </a:xfrm>
                    <a:prstGeom prst="rect">
                      <a:avLst/>
                    </a:prstGeom>
                  </pic:spPr>
                </pic:pic>
              </a:graphicData>
            </a:graphic>
            <wp14:sizeRelH relativeFrom="page">
              <wp14:pctWidth>0</wp14:pctWidth>
            </wp14:sizeRelH>
            <wp14:sizeRelV relativeFrom="page">
              <wp14:pctHeight>0</wp14:pctHeight>
            </wp14:sizeRelV>
          </wp:anchor>
        </w:drawing>
      </w:r>
    </w:p>
    <w:p w14:paraId="5F376E41" w14:textId="7C347AB4" w:rsidR="00513173" w:rsidRPr="005A6C5E" w:rsidRDefault="00513173" w:rsidP="00F91977">
      <w:pPr>
        <w:rPr>
          <w:b/>
          <w:bCs/>
          <w:lang w:val="es-CO"/>
        </w:rPr>
      </w:pPr>
    </w:p>
    <w:p w14:paraId="46C45C60" w14:textId="77777777" w:rsidR="00513173" w:rsidRDefault="00513173" w:rsidP="00F91977">
      <w:pPr>
        <w:rPr>
          <w:b/>
          <w:bCs/>
        </w:rPr>
      </w:pPr>
    </w:p>
    <w:p w14:paraId="2C6ED63F" w14:textId="77777777" w:rsidR="00513173" w:rsidRDefault="00513173" w:rsidP="00F91977">
      <w:pPr>
        <w:rPr>
          <w:b/>
          <w:bCs/>
        </w:rPr>
      </w:pPr>
    </w:p>
    <w:p w14:paraId="20F9E7FD" w14:textId="77777777" w:rsidR="00513173" w:rsidRDefault="00513173" w:rsidP="00F91977">
      <w:pPr>
        <w:rPr>
          <w:b/>
          <w:bCs/>
        </w:rPr>
      </w:pPr>
    </w:p>
    <w:p w14:paraId="2974D5DE" w14:textId="77777777" w:rsidR="00513173" w:rsidRDefault="00513173" w:rsidP="00F91977">
      <w:pPr>
        <w:rPr>
          <w:b/>
          <w:bCs/>
        </w:rPr>
      </w:pPr>
    </w:p>
    <w:p w14:paraId="53556015" w14:textId="529C6025" w:rsidR="005A6C5E" w:rsidRDefault="00827BAB" w:rsidP="005A6C5E">
      <w:pPr>
        <w:pStyle w:val="Prrafodelista"/>
        <w:jc w:val="both"/>
      </w:pPr>
      <w:r>
        <w:rPr>
          <w:noProof/>
        </w:rPr>
        <w:lastRenderedPageBreak/>
        <w:drawing>
          <wp:anchor distT="0" distB="0" distL="114300" distR="114300" simplePos="0" relativeHeight="251737088" behindDoc="1" locked="0" layoutInCell="1" allowOverlap="1" wp14:anchorId="2809351C" wp14:editId="28AF5C9D">
            <wp:simplePos x="0" y="0"/>
            <wp:positionH relativeFrom="column">
              <wp:posOffset>0</wp:posOffset>
            </wp:positionH>
            <wp:positionV relativeFrom="paragraph">
              <wp:posOffset>720453</wp:posOffset>
            </wp:positionV>
            <wp:extent cx="6227445" cy="3157220"/>
            <wp:effectExtent l="0" t="0" r="0" b="5080"/>
            <wp:wrapTight wrapText="bothSides">
              <wp:wrapPolygon edited="0">
                <wp:start x="0" y="0"/>
                <wp:lineTo x="0" y="21548"/>
                <wp:lineTo x="21541" y="21548"/>
                <wp:lineTo x="21541"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0">
                      <a:extLst>
                        <a:ext uri="{28A0092B-C50C-407E-A947-70E740481C1C}">
                          <a14:useLocalDpi xmlns:a14="http://schemas.microsoft.com/office/drawing/2010/main" val="0"/>
                        </a:ext>
                      </a:extLst>
                    </a:blip>
                    <a:stretch>
                      <a:fillRect/>
                    </a:stretch>
                  </pic:blipFill>
                  <pic:spPr>
                    <a:xfrm>
                      <a:off x="0" y="0"/>
                      <a:ext cx="6227445" cy="3157220"/>
                    </a:xfrm>
                    <a:prstGeom prst="rect">
                      <a:avLst/>
                    </a:prstGeom>
                  </pic:spPr>
                </pic:pic>
              </a:graphicData>
            </a:graphic>
            <wp14:sizeRelH relativeFrom="page">
              <wp14:pctWidth>0</wp14:pctWidth>
            </wp14:sizeRelH>
            <wp14:sizeRelV relativeFrom="page">
              <wp14:pctHeight>0</wp14:pctHeight>
            </wp14:sizeRelV>
          </wp:anchor>
        </w:drawing>
      </w:r>
      <w:r w:rsidR="005A6C5E">
        <w:t xml:space="preserve">3. </w:t>
      </w:r>
      <w:r w:rsidR="005A6C5E" w:rsidRPr="005A6C5E">
        <w:t>Crear controladores REST para los movimientos de una empresa especifica</w:t>
      </w:r>
      <w:r w:rsidR="005A6C5E">
        <w:t>:</w:t>
      </w:r>
      <w:r w:rsidR="005A6C5E" w:rsidRPr="005A6C5E">
        <w:t xml:space="preserve"> El sistema devuelve reponses 200 en la ruta /enterprises/[id]/movements con los siguientes verbos: GET POST PATCH DELETE</w:t>
      </w:r>
    </w:p>
    <w:p w14:paraId="2F6BC223" w14:textId="77777777" w:rsidR="00513173" w:rsidRDefault="00513173" w:rsidP="00F91977">
      <w:pPr>
        <w:rPr>
          <w:b/>
          <w:bCs/>
        </w:rPr>
      </w:pPr>
    </w:p>
    <w:p w14:paraId="4C43407F" w14:textId="115474A6" w:rsidR="005A6C5E" w:rsidRDefault="005A6C5E" w:rsidP="005A6C5E">
      <w:pPr>
        <w:pStyle w:val="Prrafodelista"/>
        <w:jc w:val="both"/>
      </w:pPr>
      <w:r w:rsidRPr="005A6C5E">
        <w:t xml:space="preserve">4. </w:t>
      </w:r>
      <w:r w:rsidRPr="005A6C5E">
        <w:t>Crear servicios para la empresa</w:t>
      </w:r>
      <w:r>
        <w:t xml:space="preserve">: </w:t>
      </w:r>
      <w:r w:rsidRPr="005A6C5E">
        <w:t>El sistema permite consultar todas las empresas El sistema permite consultar una sola empresa El sistema permite crear una empresa El sistema permite editar una empresa El sistema permite eliminar una empresa</w:t>
      </w:r>
      <w:r>
        <w:t>.</w:t>
      </w:r>
    </w:p>
    <w:p w14:paraId="700BABCA" w14:textId="0ACA5A06" w:rsidR="005A6C5E" w:rsidRDefault="005A6C5E" w:rsidP="005A6C5E">
      <w:pPr>
        <w:pStyle w:val="Prrafodelista"/>
        <w:jc w:val="both"/>
      </w:pPr>
    </w:p>
    <w:p w14:paraId="0FEC528D" w14:textId="7827B1CD" w:rsidR="005A6C5E" w:rsidRDefault="005A6C5E" w:rsidP="005A6C5E">
      <w:pPr>
        <w:pStyle w:val="Prrafodelista"/>
        <w:jc w:val="both"/>
      </w:pPr>
    </w:p>
    <w:p w14:paraId="25DD09B9" w14:textId="2BCAC89D" w:rsidR="005A6C5E" w:rsidRDefault="005A6C5E" w:rsidP="005A6C5E">
      <w:pPr>
        <w:pStyle w:val="Prrafodelista"/>
        <w:jc w:val="both"/>
      </w:pPr>
    </w:p>
    <w:p w14:paraId="1D7EF0AD" w14:textId="29E3D4D2" w:rsidR="005A6C5E" w:rsidRDefault="005A6C5E" w:rsidP="005A6C5E">
      <w:pPr>
        <w:pStyle w:val="Prrafodelista"/>
        <w:jc w:val="both"/>
      </w:pPr>
    </w:p>
    <w:p w14:paraId="24684A11" w14:textId="77777777" w:rsidR="005A6C5E" w:rsidRPr="005A6C5E" w:rsidRDefault="005A6C5E" w:rsidP="005A6C5E">
      <w:pPr>
        <w:pStyle w:val="Prrafodelista"/>
        <w:jc w:val="both"/>
      </w:pPr>
    </w:p>
    <w:p w14:paraId="23C4952E" w14:textId="54214CEC" w:rsidR="00513173" w:rsidRDefault="00513173" w:rsidP="00F91977">
      <w:pPr>
        <w:rPr>
          <w:b/>
          <w:bCs/>
        </w:rPr>
      </w:pPr>
    </w:p>
    <w:p w14:paraId="1C90DFA4" w14:textId="7CE04B40" w:rsidR="00827BAB" w:rsidRDefault="00827BAB" w:rsidP="00F91977">
      <w:pPr>
        <w:rPr>
          <w:b/>
          <w:bCs/>
        </w:rPr>
      </w:pPr>
    </w:p>
    <w:p w14:paraId="43B3CAB0" w14:textId="6373A644" w:rsidR="00827BAB" w:rsidRDefault="00827BAB" w:rsidP="00F91977">
      <w:pPr>
        <w:rPr>
          <w:b/>
          <w:bCs/>
        </w:rPr>
      </w:pPr>
    </w:p>
    <w:p w14:paraId="66BE60DB" w14:textId="3096AFD0" w:rsidR="00827BAB" w:rsidRDefault="00827BAB" w:rsidP="00F91977">
      <w:pPr>
        <w:rPr>
          <w:b/>
          <w:bCs/>
        </w:rPr>
      </w:pPr>
    </w:p>
    <w:p w14:paraId="1FE39AE0" w14:textId="79B954D2" w:rsidR="00827BAB" w:rsidRDefault="00827BAB" w:rsidP="00F91977">
      <w:pPr>
        <w:rPr>
          <w:b/>
          <w:bCs/>
        </w:rPr>
      </w:pPr>
    </w:p>
    <w:p w14:paraId="55F7E723" w14:textId="226B0475" w:rsidR="00827BAB" w:rsidRDefault="00827BAB" w:rsidP="00F91977">
      <w:pPr>
        <w:rPr>
          <w:b/>
          <w:bCs/>
        </w:rPr>
      </w:pPr>
    </w:p>
    <w:p w14:paraId="7E96AEB4" w14:textId="75B9240D" w:rsidR="00827BAB" w:rsidRDefault="00827BAB" w:rsidP="00F91977">
      <w:pPr>
        <w:rPr>
          <w:b/>
          <w:bCs/>
        </w:rPr>
      </w:pPr>
    </w:p>
    <w:p w14:paraId="5AA8FFE1" w14:textId="77777777" w:rsidR="00827BAB" w:rsidRPr="00827BAB" w:rsidRDefault="00827BAB" w:rsidP="00F91977">
      <w:pPr>
        <w:rPr>
          <w:b/>
          <w:bCs/>
        </w:rPr>
      </w:pPr>
    </w:p>
    <w:p w14:paraId="3EB71A1B" w14:textId="77777777" w:rsidR="00513173" w:rsidRDefault="00513173" w:rsidP="00F91977">
      <w:pPr>
        <w:rPr>
          <w:b/>
          <w:bCs/>
        </w:rPr>
      </w:pPr>
    </w:p>
    <w:p w14:paraId="315FF4E9" w14:textId="5274806F" w:rsidR="005A6C5E" w:rsidRPr="005A6C5E" w:rsidRDefault="005A6C5E" w:rsidP="005A6C5E">
      <w:pPr>
        <w:pStyle w:val="Prrafodelista"/>
        <w:jc w:val="both"/>
      </w:pPr>
      <w:r w:rsidRPr="005A6C5E">
        <w:lastRenderedPageBreak/>
        <w:t xml:space="preserve">5. </w:t>
      </w:r>
      <w:r w:rsidRPr="005A6C5E">
        <w:t>Crear servicios para el usuario El sistema permite consultar todos los usuarios El sistema permite consultar un solo usuario El sistema permite crear un usuario El sistema permite editar un usuario El sistema permite eliminar un usuario</w:t>
      </w:r>
    </w:p>
    <w:p w14:paraId="64AD5BB3" w14:textId="32FC1D3F" w:rsidR="00F91977" w:rsidRDefault="00827BAB" w:rsidP="00F91977">
      <w:pPr>
        <w:rPr>
          <w:b/>
          <w:bCs/>
          <w:lang w:val="es-CO"/>
        </w:rPr>
      </w:pPr>
      <w:r>
        <w:rPr>
          <w:b/>
          <w:bCs/>
          <w:noProof/>
          <w:lang w:val="es-CO"/>
        </w:rPr>
        <w:drawing>
          <wp:inline distT="0" distB="0" distL="0" distR="0" wp14:anchorId="0CFABDC6" wp14:editId="0072E2D4">
            <wp:extent cx="6227445" cy="2836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1">
                      <a:extLst>
                        <a:ext uri="{28A0092B-C50C-407E-A947-70E740481C1C}">
                          <a14:useLocalDpi xmlns:a14="http://schemas.microsoft.com/office/drawing/2010/main" val="0"/>
                        </a:ext>
                      </a:extLst>
                    </a:blip>
                    <a:stretch>
                      <a:fillRect/>
                    </a:stretch>
                  </pic:blipFill>
                  <pic:spPr>
                    <a:xfrm>
                      <a:off x="0" y="0"/>
                      <a:ext cx="6227445" cy="2836545"/>
                    </a:xfrm>
                    <a:prstGeom prst="rect">
                      <a:avLst/>
                    </a:prstGeom>
                  </pic:spPr>
                </pic:pic>
              </a:graphicData>
            </a:graphic>
          </wp:inline>
        </w:drawing>
      </w:r>
    </w:p>
    <w:p w14:paraId="3099FC2C" w14:textId="4ACF6B58" w:rsidR="003013BA" w:rsidRDefault="003013BA" w:rsidP="00827BAB">
      <w:pPr>
        <w:ind w:right="309"/>
        <w:jc w:val="both"/>
        <w:rPr>
          <w:sz w:val="24"/>
          <w:szCs w:val="24"/>
        </w:rPr>
      </w:pPr>
    </w:p>
    <w:p w14:paraId="0352D013" w14:textId="335E00C1" w:rsidR="007F07D4" w:rsidRPr="005979C9" w:rsidRDefault="007F07D4" w:rsidP="007F07D4">
      <w:pPr>
        <w:pStyle w:val="Prrafodelista"/>
        <w:numPr>
          <w:ilvl w:val="0"/>
          <w:numId w:val="10"/>
        </w:numPr>
        <w:ind w:left="567" w:right="309"/>
        <w:jc w:val="both"/>
        <w:rPr>
          <w:sz w:val="24"/>
          <w:szCs w:val="24"/>
        </w:rPr>
      </w:pPr>
      <w:r w:rsidRPr="007F07D4">
        <w:rPr>
          <w:sz w:val="24"/>
          <w:szCs w:val="24"/>
        </w:rPr>
        <w:t>¿Cuáles actividades del sprint se cumplieron?</w:t>
      </w:r>
    </w:p>
    <w:p w14:paraId="15243D53" w14:textId="503B0508" w:rsidR="00A82312" w:rsidRPr="009822F9" w:rsidRDefault="00A82312" w:rsidP="00A82312">
      <w:pPr>
        <w:ind w:left="567" w:right="309"/>
        <w:jc w:val="both"/>
        <w:rPr>
          <w:sz w:val="24"/>
          <w:szCs w:val="24"/>
        </w:rPr>
      </w:pPr>
      <w:r>
        <w:rPr>
          <w:sz w:val="24"/>
          <w:szCs w:val="24"/>
        </w:rPr>
        <w:t xml:space="preserve">Se cumplieron todas las actividades </w:t>
      </w:r>
      <w:r w:rsidR="00827BAB">
        <w:rPr>
          <w:sz w:val="24"/>
          <w:szCs w:val="24"/>
        </w:rPr>
        <w:t>y se adiciono servicios para movimientos de dinero.</w:t>
      </w:r>
    </w:p>
    <w:p w14:paraId="2A515AB7" w14:textId="77777777" w:rsidR="00A82312" w:rsidRPr="005979C9" w:rsidRDefault="00A82312" w:rsidP="00A82312">
      <w:pPr>
        <w:pStyle w:val="Prrafodelista"/>
        <w:numPr>
          <w:ilvl w:val="0"/>
          <w:numId w:val="10"/>
        </w:numPr>
        <w:ind w:left="567" w:right="309"/>
        <w:jc w:val="both"/>
        <w:rPr>
          <w:sz w:val="24"/>
          <w:szCs w:val="24"/>
        </w:rPr>
      </w:pPr>
      <w:r w:rsidRPr="005979C9">
        <w:rPr>
          <w:sz w:val="24"/>
          <w:szCs w:val="24"/>
        </w:rPr>
        <w:t>¿Cuáles no se cumplieron?</w:t>
      </w:r>
    </w:p>
    <w:p w14:paraId="0E11F5DA" w14:textId="77777777" w:rsidR="00A82312" w:rsidRPr="009822F9" w:rsidRDefault="00A82312" w:rsidP="00A82312">
      <w:pPr>
        <w:ind w:left="567" w:right="309"/>
        <w:jc w:val="both"/>
        <w:rPr>
          <w:sz w:val="24"/>
          <w:szCs w:val="24"/>
        </w:rPr>
      </w:pPr>
      <w:r>
        <w:rPr>
          <w:sz w:val="24"/>
          <w:szCs w:val="24"/>
        </w:rPr>
        <w:t xml:space="preserve">No aplica </w:t>
      </w:r>
    </w:p>
    <w:p w14:paraId="621157BA" w14:textId="6B69679A" w:rsidR="00A82312" w:rsidRDefault="00A82312" w:rsidP="00A82312">
      <w:pPr>
        <w:pStyle w:val="Prrafodelista"/>
        <w:numPr>
          <w:ilvl w:val="0"/>
          <w:numId w:val="10"/>
        </w:numPr>
        <w:ind w:left="567" w:right="309"/>
        <w:jc w:val="both"/>
        <w:rPr>
          <w:sz w:val="24"/>
          <w:szCs w:val="24"/>
        </w:rPr>
      </w:pPr>
      <w:r w:rsidRPr="005979C9">
        <w:rPr>
          <w:sz w:val="24"/>
          <w:szCs w:val="24"/>
        </w:rPr>
        <w:t>¿Qué preguntas o dificultades surgieron durante el desarrollo del sprint?</w:t>
      </w:r>
    </w:p>
    <w:p w14:paraId="45B87628" w14:textId="2014C082" w:rsidR="0099716B" w:rsidRDefault="0099716B" w:rsidP="0099716B">
      <w:pPr>
        <w:pStyle w:val="Prrafodelista"/>
        <w:ind w:left="567" w:right="309"/>
        <w:jc w:val="both"/>
        <w:rPr>
          <w:sz w:val="24"/>
          <w:szCs w:val="24"/>
        </w:rPr>
      </w:pPr>
    </w:p>
    <w:p w14:paraId="4E5F68DD" w14:textId="7285379F" w:rsidR="00A82312" w:rsidRPr="007A0512" w:rsidRDefault="0099716B" w:rsidP="00FE350A">
      <w:pPr>
        <w:pStyle w:val="Prrafodelista"/>
        <w:ind w:left="567" w:right="309"/>
        <w:jc w:val="both"/>
        <w:rPr>
          <w:rFonts w:cstheme="minorHAnsi"/>
          <w:sz w:val="24"/>
          <w:szCs w:val="24"/>
        </w:rPr>
      </w:pPr>
      <w:r w:rsidRPr="007A0512">
        <w:rPr>
          <w:rFonts w:cstheme="minorHAnsi"/>
          <w:sz w:val="24"/>
          <w:szCs w:val="24"/>
        </w:rPr>
        <w:t xml:space="preserve">La principal dificultad se presentó debido a una confusión al momento de la elaboración </w:t>
      </w:r>
      <w:r w:rsidR="00827BAB">
        <w:rPr>
          <w:rFonts w:cstheme="minorHAnsi"/>
          <w:sz w:val="24"/>
          <w:szCs w:val="24"/>
        </w:rPr>
        <w:t>de las bases de datos, el tema fue abordado de diferentes formas por cada tutor de grupo entonces una de las integrantes tuvo que acoplarse</w:t>
      </w:r>
      <w:r w:rsidR="00FE350A" w:rsidRPr="007A0512">
        <w:rPr>
          <w:rFonts w:cstheme="minorHAnsi"/>
          <w:sz w:val="24"/>
          <w:szCs w:val="24"/>
        </w:rPr>
        <w:t>.</w:t>
      </w:r>
    </w:p>
    <w:p w14:paraId="4D84F019" w14:textId="7FFBC505" w:rsidR="00FE350A" w:rsidRPr="007A0512" w:rsidRDefault="00FE350A" w:rsidP="00FE350A">
      <w:pPr>
        <w:pStyle w:val="Prrafodelista"/>
        <w:ind w:left="567" w:right="309"/>
        <w:jc w:val="both"/>
        <w:rPr>
          <w:rFonts w:cstheme="minorHAnsi"/>
          <w:sz w:val="24"/>
          <w:szCs w:val="24"/>
        </w:rPr>
      </w:pPr>
    </w:p>
    <w:p w14:paraId="2506E8F8" w14:textId="3299A7E9" w:rsidR="00A82312" w:rsidRPr="007A0512" w:rsidRDefault="00FE350A" w:rsidP="007A0512">
      <w:pPr>
        <w:pStyle w:val="Prrafodelista"/>
        <w:ind w:left="567" w:right="309"/>
        <w:jc w:val="both"/>
        <w:rPr>
          <w:rFonts w:cstheme="minorHAnsi"/>
          <w:sz w:val="24"/>
          <w:szCs w:val="24"/>
        </w:rPr>
      </w:pPr>
      <w:r w:rsidRPr="007A0512">
        <w:rPr>
          <w:rFonts w:cstheme="minorHAnsi"/>
          <w:sz w:val="24"/>
          <w:szCs w:val="24"/>
        </w:rPr>
        <w:t xml:space="preserve">Otra dificultad que se presentó para la solución del sprint </w:t>
      </w:r>
      <w:r w:rsidR="00827BAB">
        <w:rPr>
          <w:rFonts w:cstheme="minorHAnsi"/>
          <w:sz w:val="24"/>
          <w:szCs w:val="24"/>
        </w:rPr>
        <w:t>3</w:t>
      </w:r>
      <w:r w:rsidRPr="007A0512">
        <w:rPr>
          <w:rFonts w:cstheme="minorHAnsi"/>
          <w:sz w:val="24"/>
          <w:szCs w:val="24"/>
        </w:rPr>
        <w:t xml:space="preserve"> fue que </w:t>
      </w:r>
      <w:r w:rsidR="00827BAB">
        <w:rPr>
          <w:rFonts w:cstheme="minorHAnsi"/>
          <w:sz w:val="24"/>
          <w:szCs w:val="24"/>
        </w:rPr>
        <w:t>los últimos temas sobre las bases de datos ya fueron vistas casi al final del sprint lo que nos dio poco tiempo para la realización del proyecto ya que la agenda de entrega estaba para antes de la ultima clase de programación.</w:t>
      </w:r>
    </w:p>
    <w:sectPr w:rsidR="00A82312" w:rsidRPr="007A0512">
      <w:footerReference w:type="default" r:id="rId22"/>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F97C9" w14:textId="77777777" w:rsidR="001767DD" w:rsidRDefault="001767DD">
      <w:pPr>
        <w:spacing w:after="0" w:line="240" w:lineRule="auto"/>
      </w:pPr>
      <w:r>
        <w:separator/>
      </w:r>
    </w:p>
  </w:endnote>
  <w:endnote w:type="continuationSeparator" w:id="0">
    <w:p w14:paraId="7FD4E8E3" w14:textId="77777777" w:rsidR="001767DD" w:rsidRDefault="00176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8B9CA" w14:textId="77777777" w:rsidR="007005AC" w:rsidRDefault="00C000E8">
    <w:pPr>
      <w:pStyle w:val="Piedepgina"/>
    </w:pPr>
    <w:r>
      <w:rPr>
        <w:noProof/>
      </w:rPr>
      <mc:AlternateContent>
        <mc:Choice Requires="wps">
          <w:drawing>
            <wp:anchor distT="0" distB="0" distL="114300" distR="114300" simplePos="0" relativeHeight="251667456" behindDoc="0" locked="0" layoutInCell="1" allowOverlap="1" wp14:anchorId="1E6282BA" wp14:editId="443DCAA6">
              <wp:simplePos x="0" y="0"/>
              <wp:positionH relativeFrom="margin">
                <wp:align>center</wp:align>
              </wp:positionH>
              <wp:positionV relativeFrom="bottomMargin">
                <wp:align>top</wp:align>
              </wp:positionV>
              <wp:extent cx="6400800" cy="160655"/>
              <wp:effectExtent l="0" t="0" r="0" b="0"/>
              <wp:wrapNone/>
              <wp:docPr id="1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879B1" w14:textId="77777777" w:rsidR="007005AC" w:rsidRDefault="007005AC">
                          <w:pPr>
                            <w:pStyle w:val="Sinespaciado"/>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1E6282BA" id="_x0000_t202" coordsize="21600,21600" o:spt="202" path="m,l,21600r21600,l21600,xe">
              <v:stroke joinstyle="miter"/>
              <v:path gradientshapeok="t" o:connecttype="rect"/>
            </v:shapetype>
            <v:shape id="Cuadro de texto 5" o:spid="_x0000_s1038"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" filled="f" stroked="f">
              <v:textbox style="mso-fit-shape-to-text:t" inset=",0,,0">
                <w:txbxContent>
                  <w:p w14:paraId="7F3879B1" w14:textId="77777777" w:rsidR="007005AC" w:rsidRDefault="007005AC">
                    <w:pPr>
                      <w:pStyle w:val="Sinespaciado"/>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11941B2C" wp14:editId="79E32ACB">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B98C" w14:textId="77777777" w:rsidR="007005AC" w:rsidRDefault="00C000E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875965">
                            <w:rPr>
                              <w:b/>
                              <w:bCs/>
                              <w:noProof/>
                              <w:color w:val="000000" w:themeColor="text1"/>
                              <w:sz w:val="44"/>
                            </w:rPr>
                            <w:t>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41B2C" id="Cuadro de texto 6" o:spid="_x0000_s1039"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" filled="f" stroked="f">
              <v:textbox style="layout-flow:vertical">
                <w:txbxContent>
                  <w:p w14:paraId="31B2B98C" w14:textId="77777777" w:rsidR="007005AC" w:rsidRDefault="00C000E8">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875965">
                      <w:rPr>
                        <w:b/>
                        <w:bCs/>
                        <w:noProof/>
                        <w:color w:val="000000" w:themeColor="text1"/>
                        <w:sz w:val="44"/>
                      </w:rPr>
                      <w:t>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1AED9659" wp14:editId="27AD9DB0">
              <wp:simplePos x="0" y="0"/>
              <wp:positionH relativeFrom="margin">
                <wp:align>center</wp:align>
              </wp:positionH>
              <wp:positionV relativeFrom="margin">
                <wp:align>center</wp:align>
              </wp:positionV>
              <wp:extent cx="6848475" cy="9114790"/>
              <wp:effectExtent l="0" t="0" r="635" b="6350"/>
              <wp:wrapNone/>
              <wp:docPr id="13"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xmlns:oel="http://schemas.microsoft.com/office/2019/extlst" xmlns:w16sdtdh="http://schemas.microsoft.com/office/word/2020/wordml/sdtdatahash">
          <w:pict>
            <v:rect w14:anchorId="2013F30C" id="Rectángulo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4A873C1C" wp14:editId="4119C97A">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xmlns:oel="http://schemas.microsoft.com/office/2019/extlst" xmlns:w16sdtdh="http://schemas.microsoft.com/office/word/2020/wordml/sdtdatahash">
          <w:pict>
            <v:rect w14:anchorId="644540E4" id="Rectángulo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155315DB" wp14:editId="2F7A1F71">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xmlns:oel="http://schemas.microsoft.com/office/2019/extlst" xmlns:w16sdtdh="http://schemas.microsoft.com/office/word/2020/wordml/sdtdatahash">
          <w:pict>
            <v:rect w14:anchorId="1EF7F95A" id="Rectángulo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4233B" w14:textId="77777777" w:rsidR="001767DD" w:rsidRDefault="001767DD">
      <w:pPr>
        <w:spacing w:after="0" w:line="240" w:lineRule="auto"/>
      </w:pPr>
      <w:r>
        <w:separator/>
      </w:r>
    </w:p>
  </w:footnote>
  <w:footnote w:type="continuationSeparator" w:id="0">
    <w:p w14:paraId="7F5A3F81" w14:textId="77777777" w:rsidR="001767DD" w:rsidRDefault="00176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4235D"/>
    <w:multiLevelType w:val="hybridMultilevel"/>
    <w:tmpl w:val="C95C75C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4D50C7"/>
    <w:multiLevelType w:val="hybridMultilevel"/>
    <w:tmpl w:val="32CC09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342C7"/>
    <w:multiLevelType w:val="hybridMultilevel"/>
    <w:tmpl w:val="15466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700CAD"/>
    <w:multiLevelType w:val="hybridMultilevel"/>
    <w:tmpl w:val="D3EA7162"/>
    <w:lvl w:ilvl="0" w:tplc="83A4C95E">
      <w:start w:val="3"/>
      <w:numFmt w:val="decimal"/>
      <w:lvlText w:val="%1."/>
      <w:lvlJc w:val="left"/>
      <w:pPr>
        <w:ind w:left="1494" w:hanging="360"/>
      </w:pPr>
      <w:rPr>
        <w:rFonts w:hint="default"/>
      </w:rPr>
    </w:lvl>
    <w:lvl w:ilvl="1" w:tplc="040A0019" w:tentative="1">
      <w:start w:val="1"/>
      <w:numFmt w:val="lowerLetter"/>
      <w:lvlText w:val="%2."/>
      <w:lvlJc w:val="left"/>
      <w:pPr>
        <w:ind w:left="2214" w:hanging="360"/>
      </w:pPr>
    </w:lvl>
    <w:lvl w:ilvl="2" w:tplc="040A001B" w:tentative="1">
      <w:start w:val="1"/>
      <w:numFmt w:val="lowerRoman"/>
      <w:lvlText w:val="%3."/>
      <w:lvlJc w:val="right"/>
      <w:pPr>
        <w:ind w:left="2934" w:hanging="180"/>
      </w:pPr>
    </w:lvl>
    <w:lvl w:ilvl="3" w:tplc="040A000F" w:tentative="1">
      <w:start w:val="1"/>
      <w:numFmt w:val="decimal"/>
      <w:lvlText w:val="%4."/>
      <w:lvlJc w:val="left"/>
      <w:pPr>
        <w:ind w:left="3654" w:hanging="360"/>
      </w:pPr>
    </w:lvl>
    <w:lvl w:ilvl="4" w:tplc="040A0019" w:tentative="1">
      <w:start w:val="1"/>
      <w:numFmt w:val="lowerLetter"/>
      <w:lvlText w:val="%5."/>
      <w:lvlJc w:val="left"/>
      <w:pPr>
        <w:ind w:left="4374" w:hanging="360"/>
      </w:pPr>
    </w:lvl>
    <w:lvl w:ilvl="5" w:tplc="040A001B" w:tentative="1">
      <w:start w:val="1"/>
      <w:numFmt w:val="lowerRoman"/>
      <w:lvlText w:val="%6."/>
      <w:lvlJc w:val="right"/>
      <w:pPr>
        <w:ind w:left="5094" w:hanging="180"/>
      </w:pPr>
    </w:lvl>
    <w:lvl w:ilvl="6" w:tplc="040A000F" w:tentative="1">
      <w:start w:val="1"/>
      <w:numFmt w:val="decimal"/>
      <w:lvlText w:val="%7."/>
      <w:lvlJc w:val="left"/>
      <w:pPr>
        <w:ind w:left="5814" w:hanging="360"/>
      </w:pPr>
    </w:lvl>
    <w:lvl w:ilvl="7" w:tplc="040A0019" w:tentative="1">
      <w:start w:val="1"/>
      <w:numFmt w:val="lowerLetter"/>
      <w:lvlText w:val="%8."/>
      <w:lvlJc w:val="left"/>
      <w:pPr>
        <w:ind w:left="6534" w:hanging="360"/>
      </w:pPr>
    </w:lvl>
    <w:lvl w:ilvl="8" w:tplc="040A001B" w:tentative="1">
      <w:start w:val="1"/>
      <w:numFmt w:val="lowerRoman"/>
      <w:lvlText w:val="%9."/>
      <w:lvlJc w:val="right"/>
      <w:pPr>
        <w:ind w:left="7254" w:hanging="180"/>
      </w:pPr>
    </w:lvl>
  </w:abstractNum>
  <w:abstractNum w:abstractNumId="4" w15:restartNumberingAfterBreak="0">
    <w:nsid w:val="2E48355F"/>
    <w:multiLevelType w:val="hybridMultilevel"/>
    <w:tmpl w:val="9692C4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13C1616"/>
    <w:multiLevelType w:val="hybridMultilevel"/>
    <w:tmpl w:val="FB4C53EA"/>
    <w:lvl w:ilvl="0" w:tplc="040A000F">
      <w:start w:val="1"/>
      <w:numFmt w:val="decimal"/>
      <w:lvlText w:val="%1."/>
      <w:lvlJc w:val="left"/>
      <w:pPr>
        <w:ind w:left="1494"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6" w15:restartNumberingAfterBreak="0">
    <w:nsid w:val="36FD3F27"/>
    <w:multiLevelType w:val="hybridMultilevel"/>
    <w:tmpl w:val="F0EC1074"/>
    <w:lvl w:ilvl="0" w:tplc="1190FE4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C5134A2"/>
    <w:multiLevelType w:val="hybridMultilevel"/>
    <w:tmpl w:val="C096C5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FE24C97"/>
    <w:multiLevelType w:val="hybridMultilevel"/>
    <w:tmpl w:val="C8AE74C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DB6725"/>
    <w:multiLevelType w:val="hybridMultilevel"/>
    <w:tmpl w:val="B5145CE0"/>
    <w:lvl w:ilvl="0" w:tplc="17464462">
      <w:start w:val="1"/>
      <w:numFmt w:val="decimal"/>
      <w:lvlText w:val="%1."/>
      <w:lvlJc w:val="lef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C45EF1"/>
    <w:multiLevelType w:val="multilevel"/>
    <w:tmpl w:val="C8C0121C"/>
    <w:lvl w:ilvl="0">
      <w:start w:val="1"/>
      <w:numFmt w:val="decimal"/>
      <w:lvlText w:val="%1."/>
      <w:lvlJc w:val="left"/>
      <w:pPr>
        <w:ind w:left="720" w:hanging="360"/>
      </w:p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75EF114C"/>
    <w:multiLevelType w:val="hybridMultilevel"/>
    <w:tmpl w:val="63B0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41414D"/>
    <w:multiLevelType w:val="hybridMultilevel"/>
    <w:tmpl w:val="42A03EA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9"/>
  </w:num>
  <w:num w:numId="4">
    <w:abstractNumId w:val="7"/>
  </w:num>
  <w:num w:numId="5">
    <w:abstractNumId w:val="1"/>
  </w:num>
  <w:num w:numId="6">
    <w:abstractNumId w:val="4"/>
  </w:num>
  <w:num w:numId="7">
    <w:abstractNumId w:val="8"/>
  </w:num>
  <w:num w:numId="8">
    <w:abstractNumId w:val="2"/>
  </w:num>
  <w:num w:numId="9">
    <w:abstractNumId w:val="6"/>
  </w:num>
  <w:num w:numId="10">
    <w:abstractNumId w:val="12"/>
  </w:num>
  <w:num w:numId="11">
    <w:abstractNumId w:val="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DAB"/>
    <w:rsid w:val="00077496"/>
    <w:rsid w:val="00084BCA"/>
    <w:rsid w:val="000A4C14"/>
    <w:rsid w:val="000B797A"/>
    <w:rsid w:val="000D1AD4"/>
    <w:rsid w:val="00175355"/>
    <w:rsid w:val="001767DD"/>
    <w:rsid w:val="0017771C"/>
    <w:rsid w:val="002404C5"/>
    <w:rsid w:val="00254DFB"/>
    <w:rsid w:val="002C349B"/>
    <w:rsid w:val="002D04DC"/>
    <w:rsid w:val="002E3FCB"/>
    <w:rsid w:val="003013BA"/>
    <w:rsid w:val="00311C59"/>
    <w:rsid w:val="003D182B"/>
    <w:rsid w:val="003F6206"/>
    <w:rsid w:val="00400295"/>
    <w:rsid w:val="00455FC3"/>
    <w:rsid w:val="00457EC4"/>
    <w:rsid w:val="004908CA"/>
    <w:rsid w:val="00513173"/>
    <w:rsid w:val="00557BB0"/>
    <w:rsid w:val="005A6B39"/>
    <w:rsid w:val="005A6C5E"/>
    <w:rsid w:val="005B0B3C"/>
    <w:rsid w:val="005D63F9"/>
    <w:rsid w:val="005F5D22"/>
    <w:rsid w:val="00607238"/>
    <w:rsid w:val="00635DAB"/>
    <w:rsid w:val="006651E1"/>
    <w:rsid w:val="006A00F1"/>
    <w:rsid w:val="006C2AA5"/>
    <w:rsid w:val="006D0C55"/>
    <w:rsid w:val="006F5814"/>
    <w:rsid w:val="006F7280"/>
    <w:rsid w:val="007005AC"/>
    <w:rsid w:val="0073780D"/>
    <w:rsid w:val="00743F8F"/>
    <w:rsid w:val="00746BC7"/>
    <w:rsid w:val="007A0512"/>
    <w:rsid w:val="007D22B7"/>
    <w:rsid w:val="007F07D4"/>
    <w:rsid w:val="0080459D"/>
    <w:rsid w:val="00827BAB"/>
    <w:rsid w:val="00850D17"/>
    <w:rsid w:val="00875965"/>
    <w:rsid w:val="008E023A"/>
    <w:rsid w:val="008E3415"/>
    <w:rsid w:val="0091374A"/>
    <w:rsid w:val="00946DFD"/>
    <w:rsid w:val="00950F81"/>
    <w:rsid w:val="00961437"/>
    <w:rsid w:val="009822F9"/>
    <w:rsid w:val="009953BC"/>
    <w:rsid w:val="0099716B"/>
    <w:rsid w:val="009F2EC5"/>
    <w:rsid w:val="00A03C9E"/>
    <w:rsid w:val="00A437A6"/>
    <w:rsid w:val="00A82312"/>
    <w:rsid w:val="00AE546A"/>
    <w:rsid w:val="00B36D9B"/>
    <w:rsid w:val="00B57EEC"/>
    <w:rsid w:val="00BA58FC"/>
    <w:rsid w:val="00C000E8"/>
    <w:rsid w:val="00C25526"/>
    <w:rsid w:val="00C66C87"/>
    <w:rsid w:val="00CC31E6"/>
    <w:rsid w:val="00CD2B64"/>
    <w:rsid w:val="00CE2AAA"/>
    <w:rsid w:val="00D22B17"/>
    <w:rsid w:val="00D5741B"/>
    <w:rsid w:val="00D625A0"/>
    <w:rsid w:val="00DB324E"/>
    <w:rsid w:val="00DB7593"/>
    <w:rsid w:val="00DE7263"/>
    <w:rsid w:val="00E00AAA"/>
    <w:rsid w:val="00E41A49"/>
    <w:rsid w:val="00E72DD8"/>
    <w:rsid w:val="00EE7D90"/>
    <w:rsid w:val="00F12A16"/>
    <w:rsid w:val="00F75F9F"/>
    <w:rsid w:val="00F91977"/>
    <w:rsid w:val="00FA6223"/>
    <w:rsid w:val="00FB077B"/>
    <w:rsid w:val="00FB5806"/>
    <w:rsid w:val="00FE350A"/>
  </w:rsids>
  <m:mathPr>
    <m:mathFont m:val="Cambria Math"/>
    <m:brkBin m:val="before"/>
    <m:brkBinSub m:val="--"/>
    <m:smallFrac m:val="0"/>
    <m:dispDef/>
    <m:lMargin m:val="0"/>
    <m:rMargin m:val="0"/>
    <m:defJc m:val="centerGroup"/>
    <m:wrapIndent m:val="1440"/>
    <m:intLim m:val="subSup"/>
    <m:naryLim m:val="undOvr"/>
  </m:mathPr>
  <w:themeFontLang w:val="es-E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9ED55"/>
  <w15:docId w15:val="{3502C3D5-6D42-4F7C-B444-169006C9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Ttulo2">
    <w:name w:val="heading 2"/>
    <w:basedOn w:val="Normal"/>
    <w:next w:val="Normal"/>
    <w:link w:val="Ttulo2C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Ttulo3">
    <w:name w:val="heading 3"/>
    <w:basedOn w:val="Normal"/>
    <w:next w:val="Normal"/>
    <w:link w:val="Ttulo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tulo7">
    <w:name w:val="heading 7"/>
    <w:basedOn w:val="Normal"/>
    <w:next w:val="Normal"/>
    <w:link w:val="Ttulo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caps/>
      <w:color w:val="7A7A7A" w:themeColor="accent1"/>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b/>
      <w:bCs/>
      <w:color w:val="7A7A7A" w:themeColor="accent1"/>
      <w:sz w:val="26"/>
      <w:szCs w:val="26"/>
    </w:rPr>
  </w:style>
  <w:style w:type="character" w:customStyle="1" w:styleId="Ttulo3Car">
    <w:name w:val="Título 3 Car"/>
    <w:basedOn w:val="Fuentedeprrafopredeter"/>
    <w:link w:val="Ttulo3"/>
    <w:uiPriority w:val="9"/>
    <w:semiHidden/>
    <w:rPr>
      <w:rFonts w:eastAsiaTheme="majorEastAsia" w:cstheme="majorBidi"/>
      <w:b/>
      <w:bCs/>
      <w:caps/>
      <w:color w:val="D1282E" w:themeColor="text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7A7A7A" w:themeColor="accent1"/>
    </w:rPr>
  </w:style>
  <w:style w:type="character" w:customStyle="1" w:styleId="Ttulo5Car">
    <w:name w:val="Título 5 Car"/>
    <w:basedOn w:val="Fuentedeprrafopredeter"/>
    <w:link w:val="Ttulo5"/>
    <w:uiPriority w:val="9"/>
    <w:semiHidden/>
    <w:rPr>
      <w:rFonts w:eastAsiaTheme="majorEastAsia" w:cstheme="majorBidi"/>
      <w:b/>
      <w:color w:val="5B5B5B" w:themeColor="accent1"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5B5B5B" w:themeColor="accent1" w:themeShade="BF"/>
    </w:rPr>
  </w:style>
  <w:style w:type="character" w:customStyle="1" w:styleId="Ttulo7Car">
    <w:name w:val="Título 7 Car"/>
    <w:basedOn w:val="Fuentedeprrafopredeter"/>
    <w:link w:val="Ttulo7"/>
    <w:uiPriority w:val="9"/>
    <w:semiHidden/>
    <w:rPr>
      <w:rFonts w:eastAsiaTheme="majorEastAsia" w:cstheme="majorBidi"/>
      <w:b/>
      <w:iCs/>
      <w:color w:val="D1282E" w:themeColor="tex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7A7A7A" w:themeColor="accent1"/>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5B5B5B" w:themeColor="accent1" w:themeShade="BF"/>
      <w:sz w:val="20"/>
      <w:szCs w:val="20"/>
    </w:rPr>
  </w:style>
  <w:style w:type="paragraph" w:styleId="Descripcin">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
    <w:name w:val="Subtítulo Car"/>
    <w:basedOn w:val="Fuentedeprrafopredeter"/>
    <w:link w:val="Subttulo"/>
    <w:uiPriority w:val="11"/>
    <w:rPr>
      <w:rFonts w:asciiTheme="majorHAnsi" w:eastAsiaTheme="majorEastAsia" w:hAnsiTheme="majorHAnsi" w:cstheme="majorBidi"/>
      <w:iCs/>
      <w:caps/>
      <w:color w:val="D1282E" w:themeColor="text2"/>
      <w:sz w:val="36"/>
      <w:szCs w:val="36"/>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styleId="Cita">
    <w:name w:val="Quote"/>
    <w:basedOn w:val="Normal"/>
    <w:next w:val="Normal"/>
    <w:link w:val="CitaCar"/>
    <w:uiPriority w:val="29"/>
    <w:qFormat/>
    <w:pPr>
      <w:spacing w:line="360" w:lineRule="auto"/>
    </w:pPr>
    <w:rPr>
      <w:i/>
      <w:iCs/>
      <w:color w:val="7A7A7A" w:themeColor="accent1"/>
      <w:sz w:val="28"/>
    </w:rPr>
  </w:style>
  <w:style w:type="character" w:customStyle="1" w:styleId="CitaCar">
    <w:name w:val="Cita Car"/>
    <w:basedOn w:val="Fuentedeprrafopredeter"/>
    <w:link w:val="Cita"/>
    <w:uiPriority w:val="29"/>
    <w:rPr>
      <w:i/>
      <w:iCs/>
      <w:color w:val="7A7A7A" w:themeColor="accent1"/>
      <w:sz w:val="28"/>
    </w:rPr>
  </w:style>
  <w:style w:type="paragraph" w:styleId="Citadestacada">
    <w:name w:val="Intense Quote"/>
    <w:basedOn w:val="Normal"/>
    <w:next w:val="Normal"/>
    <w:link w:val="Citadestacada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destacadaCar">
    <w:name w:val="Cita destacada Car"/>
    <w:basedOn w:val="Fuentedeprrafopredeter"/>
    <w:link w:val="Citadestacada"/>
    <w:uiPriority w:val="30"/>
    <w:rPr>
      <w:b/>
      <w:bCs/>
      <w:i/>
      <w:iCs/>
      <w:color w:val="7F7F7F" w:themeColor="text1" w:themeTint="80"/>
      <w:sz w:val="26"/>
    </w:rPr>
  </w:style>
  <w:style w:type="character" w:styleId="nfasissutil">
    <w:name w:val="Subtle Emphasis"/>
    <w:basedOn w:val="Fuentedeprrafopredeter"/>
    <w:uiPriority w:val="19"/>
    <w:qFormat/>
    <w:rPr>
      <w:i/>
      <w:iCs/>
      <w:color w:val="7A7A7A" w:themeColor="accent1"/>
    </w:rPr>
  </w:style>
  <w:style w:type="character" w:styleId="nfasisintenso">
    <w:name w:val="Intense Emphasis"/>
    <w:basedOn w:val="Fuentedeprrafopredeter"/>
    <w:uiPriority w:val="21"/>
    <w:qFormat/>
    <w:rPr>
      <w:b/>
      <w:bCs/>
      <w:i/>
      <w:iCs/>
      <w:color w:val="D1282E" w:themeColor="text2"/>
    </w:rPr>
  </w:style>
  <w:style w:type="character" w:styleId="Referenciasutil">
    <w:name w:val="Subtle Reference"/>
    <w:basedOn w:val="Fuentedeprrafopredeter"/>
    <w:uiPriority w:val="31"/>
    <w:qFormat/>
    <w:rPr>
      <w:rFonts w:asciiTheme="minorHAnsi" w:hAnsiTheme="minorHAnsi"/>
      <w:smallCaps/>
      <w:color w:val="F5C201" w:themeColor="accent2"/>
      <w:sz w:val="22"/>
      <w:u w:val="none"/>
    </w:rPr>
  </w:style>
  <w:style w:type="character" w:styleId="Referenciaintensa">
    <w:name w:val="Intense Reference"/>
    <w:basedOn w:val="Fuentedeprrafopredeter"/>
    <w:uiPriority w:val="32"/>
    <w:qFormat/>
    <w:rPr>
      <w:rFonts w:asciiTheme="minorHAnsi" w:hAnsiTheme="minorHAnsi"/>
      <w:b/>
      <w:bCs/>
      <w:caps/>
      <w:color w:val="F5C201" w:themeColor="accent2"/>
      <w:spacing w:val="5"/>
      <w:sz w:val="22"/>
      <w:u w:val="single"/>
    </w:rPr>
  </w:style>
  <w:style w:type="character" w:styleId="Ttulodellibro">
    <w:name w:val="Book Title"/>
    <w:basedOn w:val="Fuentedeprrafopredeter"/>
    <w:uiPriority w:val="33"/>
    <w:qFormat/>
    <w:rPr>
      <w:rFonts w:asciiTheme="minorHAnsi" w:hAnsiTheme="minorHAnsi"/>
      <w:b/>
      <w:bCs/>
      <w:caps/>
      <w:color w:val="3D3D3D" w:themeColor="accent1" w:themeShade="80"/>
      <w:spacing w:val="5"/>
      <w:sz w:val="22"/>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character" w:styleId="Hipervnculo">
    <w:name w:val="Hyperlink"/>
    <w:basedOn w:val="Fuentedeprrafopredeter"/>
    <w:uiPriority w:val="99"/>
    <w:unhideWhenUsed/>
    <w:rsid w:val="00D5741B"/>
    <w:rPr>
      <w:color w:val="CC9900" w:themeColor="hyperlink"/>
      <w:u w:val="single"/>
    </w:rPr>
  </w:style>
  <w:style w:type="character" w:customStyle="1" w:styleId="Mencinsinresolver1">
    <w:name w:val="Mención sin resolver1"/>
    <w:basedOn w:val="Fuentedeprrafopredeter"/>
    <w:uiPriority w:val="99"/>
    <w:semiHidden/>
    <w:unhideWhenUsed/>
    <w:rsid w:val="00D5741B"/>
    <w:rPr>
      <w:color w:val="605E5C"/>
      <w:shd w:val="clear" w:color="auto" w:fill="E1DFDD"/>
    </w:rPr>
  </w:style>
  <w:style w:type="table" w:styleId="Tablaconcuadrcula">
    <w:name w:val="Table Grid"/>
    <w:basedOn w:val="Tablanormal"/>
    <w:uiPriority w:val="59"/>
    <w:rsid w:val="00557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C2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433136">
      <w:bodyDiv w:val="1"/>
      <w:marLeft w:val="0"/>
      <w:marRight w:val="0"/>
      <w:marTop w:val="0"/>
      <w:marBottom w:val="0"/>
      <w:divBdr>
        <w:top w:val="none" w:sz="0" w:space="0" w:color="auto"/>
        <w:left w:val="none" w:sz="0" w:space="0" w:color="auto"/>
        <w:bottom w:val="none" w:sz="0" w:space="0" w:color="auto"/>
        <w:right w:val="none" w:sz="0" w:space="0" w:color="auto"/>
      </w:divBdr>
    </w:div>
    <w:div w:id="405961702">
      <w:bodyDiv w:val="1"/>
      <w:marLeft w:val="0"/>
      <w:marRight w:val="0"/>
      <w:marTop w:val="0"/>
      <w:marBottom w:val="0"/>
      <w:divBdr>
        <w:top w:val="none" w:sz="0" w:space="0" w:color="auto"/>
        <w:left w:val="none" w:sz="0" w:space="0" w:color="auto"/>
        <w:bottom w:val="none" w:sz="0" w:space="0" w:color="auto"/>
        <w:right w:val="none" w:sz="0" w:space="0" w:color="auto"/>
      </w:divBdr>
    </w:div>
    <w:div w:id="617563660">
      <w:bodyDiv w:val="1"/>
      <w:marLeft w:val="0"/>
      <w:marRight w:val="0"/>
      <w:marTop w:val="0"/>
      <w:marBottom w:val="0"/>
      <w:divBdr>
        <w:top w:val="none" w:sz="0" w:space="0" w:color="auto"/>
        <w:left w:val="none" w:sz="0" w:space="0" w:color="auto"/>
        <w:bottom w:val="none" w:sz="0" w:space="0" w:color="auto"/>
        <w:right w:val="none" w:sz="0" w:space="0" w:color="auto"/>
      </w:divBdr>
    </w:div>
    <w:div w:id="924219977">
      <w:bodyDiv w:val="1"/>
      <w:marLeft w:val="0"/>
      <w:marRight w:val="0"/>
      <w:marTop w:val="0"/>
      <w:marBottom w:val="0"/>
      <w:divBdr>
        <w:top w:val="none" w:sz="0" w:space="0" w:color="auto"/>
        <w:left w:val="none" w:sz="0" w:space="0" w:color="auto"/>
        <w:bottom w:val="none" w:sz="0" w:space="0" w:color="auto"/>
        <w:right w:val="none" w:sz="0" w:space="0" w:color="auto"/>
      </w:divBdr>
    </w:div>
    <w:div w:id="1221139678">
      <w:bodyDiv w:val="1"/>
      <w:marLeft w:val="0"/>
      <w:marRight w:val="0"/>
      <w:marTop w:val="0"/>
      <w:marBottom w:val="0"/>
      <w:divBdr>
        <w:top w:val="none" w:sz="0" w:space="0" w:color="auto"/>
        <w:left w:val="none" w:sz="0" w:space="0" w:color="auto"/>
        <w:bottom w:val="none" w:sz="0" w:space="0" w:color="auto"/>
        <w:right w:val="none" w:sz="0" w:space="0" w:color="auto"/>
      </w:divBdr>
    </w:div>
    <w:div w:id="1380397152">
      <w:bodyDiv w:val="1"/>
      <w:marLeft w:val="0"/>
      <w:marRight w:val="0"/>
      <w:marTop w:val="0"/>
      <w:marBottom w:val="0"/>
      <w:divBdr>
        <w:top w:val="none" w:sz="0" w:space="0" w:color="auto"/>
        <w:left w:val="none" w:sz="0" w:space="0" w:color="auto"/>
        <w:bottom w:val="none" w:sz="0" w:space="0" w:color="auto"/>
        <w:right w:val="none" w:sz="0" w:space="0" w:color="auto"/>
      </w:divBdr>
    </w:div>
    <w:div w:id="1557282036">
      <w:bodyDiv w:val="1"/>
      <w:marLeft w:val="0"/>
      <w:marRight w:val="0"/>
      <w:marTop w:val="0"/>
      <w:marBottom w:val="0"/>
      <w:divBdr>
        <w:top w:val="none" w:sz="0" w:space="0" w:color="auto"/>
        <w:left w:val="none" w:sz="0" w:space="0" w:color="auto"/>
        <w:bottom w:val="none" w:sz="0" w:space="0" w:color="auto"/>
        <w:right w:val="none" w:sz="0" w:space="0" w:color="auto"/>
      </w:divBdr>
    </w:div>
    <w:div w:id="1984701356">
      <w:bodyDiv w:val="1"/>
      <w:marLeft w:val="0"/>
      <w:marRight w:val="0"/>
      <w:marTop w:val="0"/>
      <w:marBottom w:val="0"/>
      <w:divBdr>
        <w:top w:val="none" w:sz="0" w:space="0" w:color="auto"/>
        <w:left w:val="none" w:sz="0" w:space="0" w:color="auto"/>
        <w:bottom w:val="none" w:sz="0" w:space="0" w:color="auto"/>
        <w:right w:val="none" w:sz="0" w:space="0" w:color="auto"/>
      </w:divBdr>
    </w:div>
    <w:div w:id="204454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Leidyhurtado-1@hotmail.com"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Leidyhurtado-1@hotmail.com"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FE15653AAF24623911590BC2AF6F955"/>
        <w:category>
          <w:name w:val="General"/>
          <w:gallery w:val="placeholder"/>
        </w:category>
        <w:types>
          <w:type w:val="bbPlcHdr"/>
        </w:types>
        <w:behaviors>
          <w:behavior w:val="content"/>
        </w:behaviors>
        <w:guid w:val="{A1632439-C6C3-43B1-8F3A-A03B7869F284}"/>
      </w:docPartPr>
      <w:docPartBody>
        <w:p w:rsidR="002B2F6A" w:rsidRDefault="00EE712B" w:rsidP="00EE712B">
          <w:pPr>
            <w:pStyle w:val="0FE15653AAF24623911590BC2AF6F955"/>
          </w:pPr>
          <w:r>
            <w:t>[Escriba título doc.]</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5AA"/>
    <w:rsid w:val="002A5E9C"/>
    <w:rsid w:val="002B2F6A"/>
    <w:rsid w:val="00531362"/>
    <w:rsid w:val="006A40E7"/>
    <w:rsid w:val="007135AA"/>
    <w:rsid w:val="008E0D55"/>
    <w:rsid w:val="00AD4960"/>
    <w:rsid w:val="00BF3912"/>
    <w:rsid w:val="00E01822"/>
    <w:rsid w:val="00E54B65"/>
    <w:rsid w:val="00EE712B"/>
  </w:rsids>
  <m:mathPr>
    <m:mathFont m:val="Cambria Math"/>
    <m:brkBin m:val="before"/>
    <m:brkBinSub m:val="--"/>
    <m:smallFrac m:val="0"/>
    <m:dispDef/>
    <m:lMargin m:val="0"/>
    <m:rMargin m:val="0"/>
    <m:defJc m:val="centerGroup"/>
    <m:wrapIndent m:val="1440"/>
    <m:intLim m:val="subSup"/>
    <m:naryLim m:val="undOvr"/>
  </m:mathPr>
  <w:themeFontLang w:val="es-E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Ttulo2">
    <w:name w:val="heading 2"/>
    <w:basedOn w:val="Normal"/>
    <w:next w:val="Normal"/>
    <w:link w:val="Ttulo2C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caps/>
      <w:color w:val="4472C4"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0FE15653AAF24623911590BC2AF6F955">
    <w:name w:val="0FE15653AAF24623911590BC2AF6F955"/>
    <w:rsid w:val="00EE712B"/>
    <w:rPr>
      <w:rFonts w:cs="Mangal"/>
      <w:szCs w:val="20"/>
      <w:lang w:val="es-CO" w:eastAsia="es-CO"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C:\Program Files\Microsoft Office\root\Templates\1033\EssentialReport.dotx</Template>
  <TotalTime>0</TotalTime>
  <Pages>8</Pages>
  <Words>473</Words>
  <Characters>2602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Araza programacion</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Araza programacion</dc:title>
  <dc:subject/>
  <dc:creator>KARINA</dc:creator>
  <cp:lastModifiedBy>Microsoft Office User</cp:lastModifiedBy>
  <cp:revision>2</cp:revision>
  <dcterms:created xsi:type="dcterms:W3CDTF">2022-09-09T18:56:00Z</dcterms:created>
  <dcterms:modified xsi:type="dcterms:W3CDTF">2022-09-09T18:56:00Z</dcterms:modified>
</cp:coreProperties>
</file>